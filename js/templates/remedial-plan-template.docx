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CB8" w:rsidRPr="002A54A9" w:rsidRDefault="00320CB8" w:rsidP="002A54A9">
      <w:pPr>
        <w:jc w:val="center"/>
        <w:rPr>
          <w:b/>
          <w:bCs/>
          <w:sz w:val="40"/>
          <w:szCs w:val="40"/>
          <w:rtl/>
        </w:rPr>
      </w:pPr>
      <w:r w:rsidRPr="001E3D50">
        <w:rPr>
          <w:rFonts w:hint="cs"/>
          <w:b/>
          <w:bCs/>
          <w:sz w:val="40"/>
          <w:szCs w:val="40"/>
          <w:rtl/>
        </w:rPr>
        <w:t>دعم التحصيل الدراسي</w:t>
      </w:r>
    </w:p>
    <w:p w:rsidR="00320CB8" w:rsidRPr="00381FFE" w:rsidRDefault="003F4B90" w:rsidP="00C259F4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نموذج </w:t>
      </w:r>
      <w:r w:rsidR="00537CB3">
        <w:rPr>
          <w:rFonts w:hint="cs"/>
          <w:b/>
          <w:bCs/>
          <w:sz w:val="28"/>
          <w:szCs w:val="28"/>
          <w:rtl/>
        </w:rPr>
        <w:t xml:space="preserve">الخطة </w:t>
      </w:r>
      <w:r w:rsidR="00333D21">
        <w:rPr>
          <w:rFonts w:hint="cs"/>
          <w:b/>
          <w:bCs/>
          <w:sz w:val="28"/>
          <w:szCs w:val="28"/>
          <w:rtl/>
        </w:rPr>
        <w:t xml:space="preserve">العلاجية </w:t>
      </w:r>
      <w:proofErr w:type="gramStart"/>
      <w:r w:rsidR="00333D21">
        <w:rPr>
          <w:rFonts w:hint="cs"/>
          <w:b/>
          <w:bCs/>
          <w:sz w:val="28"/>
          <w:szCs w:val="28"/>
          <w:rtl/>
        </w:rPr>
        <w:t>( الجماعية</w:t>
      </w:r>
      <w:proofErr w:type="gramEnd"/>
      <w:r w:rsidR="00333D21">
        <w:rPr>
          <w:rFonts w:hint="cs"/>
          <w:b/>
          <w:bCs/>
          <w:sz w:val="28"/>
          <w:szCs w:val="28"/>
          <w:rtl/>
        </w:rPr>
        <w:t>)</w:t>
      </w:r>
    </w:p>
    <w:p w:rsidR="00320CB8" w:rsidRPr="00381FFE" w:rsidRDefault="00320CB8" w:rsidP="00320CB8">
      <w:pPr>
        <w:rPr>
          <w:rFonts w:cs="AL-Mohanad"/>
          <w:b/>
          <w:bCs/>
          <w:noProof/>
          <w:color w:val="4472C4" w:themeColor="accent5"/>
          <w:sz w:val="24"/>
          <w:szCs w:val="24"/>
          <w:rtl/>
        </w:rPr>
      </w:pPr>
    </w:p>
    <w:tbl>
      <w:tblPr>
        <w:tblStyle w:val="a5"/>
        <w:tblpPr w:leftFromText="180" w:rightFromText="180" w:vertAnchor="text" w:tblpXSpec="right" w:tblpY="1"/>
        <w:tblOverlap w:val="never"/>
        <w:bidiVisual/>
        <w:tblW w:w="0" w:type="auto"/>
        <w:shd w:val="clear" w:color="auto" w:fill="8EAADB" w:themeFill="accent5" w:themeFillTint="99"/>
        <w:tblLook w:val="04A0" w:firstRow="1" w:lastRow="0" w:firstColumn="1" w:lastColumn="0" w:noHBand="0" w:noVBand="1"/>
      </w:tblPr>
      <w:tblGrid>
        <w:gridCol w:w="4799"/>
        <w:gridCol w:w="4796"/>
        <w:gridCol w:w="4797"/>
      </w:tblGrid>
      <w:tr w:rsidR="00320CB8" w:rsidRPr="00381FFE" w:rsidTr="002A54A9">
        <w:tc>
          <w:tcPr>
            <w:tcW w:w="4799" w:type="dxa"/>
            <w:shd w:val="clear" w:color="auto" w:fill="8EAADB" w:themeFill="accent5" w:themeFillTint="99"/>
          </w:tcPr>
          <w:p w:rsidR="00320CB8" w:rsidRPr="00381FFE" w:rsidRDefault="00320CB8" w:rsidP="00FD57CE">
            <w:pPr>
              <w:tabs>
                <w:tab w:val="left" w:pos="9338"/>
              </w:tabs>
              <w:rPr>
                <w:sz w:val="28"/>
                <w:szCs w:val="28"/>
                <w:rtl/>
              </w:rPr>
            </w:pPr>
            <w:r w:rsidRPr="00381FFE">
              <w:rPr>
                <w:rFonts w:hint="cs"/>
                <w:sz w:val="28"/>
                <w:szCs w:val="28"/>
                <w:rtl/>
              </w:rPr>
              <w:t>المدرسة: {SCHOOL}</w:t>
            </w:r>
          </w:p>
        </w:tc>
        <w:tc>
          <w:tcPr>
            <w:tcW w:w="4796" w:type="dxa"/>
            <w:shd w:val="clear" w:color="auto" w:fill="8EAADB" w:themeFill="accent5" w:themeFillTint="99"/>
          </w:tcPr>
          <w:p w:rsidR="00320CB8" w:rsidRPr="00381FFE" w:rsidRDefault="003F4B90" w:rsidP="00FD57CE">
            <w:pPr>
              <w:tabs>
                <w:tab w:val="left" w:pos="9338"/>
              </w:tabs>
              <w:rPr>
                <w:sz w:val="28"/>
                <w:szCs w:val="28"/>
                <w:rtl/>
              </w:rPr>
            </w:pPr>
            <w:r w:rsidRPr="00381FFE">
              <w:rPr>
                <w:rFonts w:hint="cs"/>
                <w:sz w:val="28"/>
                <w:szCs w:val="28"/>
                <w:rtl/>
              </w:rPr>
              <w:t>الصف: {GRADE}</w:t>
            </w:r>
          </w:p>
        </w:tc>
        <w:tc>
          <w:tcPr>
            <w:tcW w:w="4797" w:type="dxa"/>
            <w:shd w:val="clear" w:color="auto" w:fill="8EAADB" w:themeFill="accent5" w:themeFillTint="99"/>
          </w:tcPr>
          <w:p w:rsidR="00320CB8" w:rsidRPr="00381FFE" w:rsidRDefault="003F4B90" w:rsidP="00FD57CE">
            <w:pPr>
              <w:tabs>
                <w:tab w:val="left" w:pos="9338"/>
              </w:tabs>
              <w:rPr>
                <w:sz w:val="28"/>
                <w:szCs w:val="28"/>
                <w:rtl/>
              </w:rPr>
            </w:pPr>
            <w:r w:rsidRPr="00381FFE">
              <w:rPr>
                <w:rFonts w:hint="cs"/>
                <w:sz w:val="28"/>
                <w:szCs w:val="28"/>
                <w:rtl/>
              </w:rPr>
              <w:t>الشعبة: {SECTION}</w:t>
            </w:r>
          </w:p>
        </w:tc>
      </w:tr>
      <w:tr w:rsidR="00320CB8" w:rsidRPr="00381FFE" w:rsidTr="002A54A9">
        <w:trPr>
          <w:gridAfter w:val="1"/>
          <w:wAfter w:w="4797" w:type="dxa"/>
        </w:trPr>
        <w:tc>
          <w:tcPr>
            <w:tcW w:w="4799" w:type="dxa"/>
            <w:shd w:val="clear" w:color="auto" w:fill="8EAADB" w:themeFill="accent5" w:themeFillTint="99"/>
          </w:tcPr>
          <w:p w:rsidR="00320CB8" w:rsidRPr="00381FFE" w:rsidRDefault="003F4B90" w:rsidP="00FD57CE">
            <w:pPr>
              <w:tabs>
                <w:tab w:val="left" w:pos="9338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المادة: {SUBJECT}</w:t>
            </w:r>
          </w:p>
        </w:tc>
        <w:tc>
          <w:tcPr>
            <w:tcW w:w="4796" w:type="dxa"/>
            <w:shd w:val="clear" w:color="auto" w:fill="8EAADB" w:themeFill="accent5" w:themeFillTint="99"/>
          </w:tcPr>
          <w:p w:rsidR="00320CB8" w:rsidRPr="00381FFE" w:rsidRDefault="003F4B90" w:rsidP="00FD57CE">
            <w:pPr>
              <w:tabs>
                <w:tab w:val="left" w:pos="9338"/>
              </w:tabs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التاريخ: {DATE}</w:t>
            </w:r>
          </w:p>
        </w:tc>
      </w:tr>
    </w:tbl>
    <w:p w:rsidR="00320CB8" w:rsidRPr="00381FFE" w:rsidRDefault="00FD57CE" w:rsidP="00320CB8">
      <w:pPr>
        <w:rPr>
          <w:rFonts w:cs="AL-Mohanad"/>
          <w:b/>
          <w:bCs/>
          <w:noProof/>
          <w:color w:val="4472C4" w:themeColor="accent5"/>
          <w:sz w:val="24"/>
          <w:szCs w:val="24"/>
          <w:rtl/>
        </w:rPr>
      </w:pPr>
      <w:r>
        <w:rPr>
          <w:rFonts w:cs="AL-Mohanad"/>
          <w:b/>
          <w:bCs/>
          <w:noProof/>
          <w:color w:val="4472C4" w:themeColor="accent5"/>
          <w:sz w:val="24"/>
          <w:szCs w:val="24"/>
          <w:rtl/>
        </w:rPr>
        <w:br w:type="textWrapping" w:clear="all"/>
      </w: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2146"/>
        <w:gridCol w:w="2674"/>
        <w:gridCol w:w="2538"/>
        <w:gridCol w:w="2359"/>
        <w:gridCol w:w="2405"/>
        <w:gridCol w:w="2270"/>
      </w:tblGrid>
      <w:tr w:rsidR="00B6355A" w:rsidRPr="00381FFE" w:rsidTr="002A54A9">
        <w:tc>
          <w:tcPr>
            <w:tcW w:w="2146" w:type="dxa"/>
            <w:shd w:val="clear" w:color="auto" w:fill="8EAADB" w:themeFill="accent5" w:themeFillTint="99"/>
          </w:tcPr>
          <w:p w:rsidR="00B6355A" w:rsidRPr="00381FFE" w:rsidRDefault="000E6785" w:rsidP="00D21FBC">
            <w:pPr>
              <w:tabs>
                <w:tab w:val="left" w:pos="9338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</w:t>
            </w:r>
            <w:r w:rsidR="00B6355A" w:rsidRPr="00381FFE">
              <w:rPr>
                <w:rFonts w:hint="cs"/>
                <w:sz w:val="28"/>
                <w:szCs w:val="28"/>
                <w:rtl/>
              </w:rPr>
              <w:t>سم</w:t>
            </w:r>
            <w:r>
              <w:rPr>
                <w:rFonts w:hint="cs"/>
                <w:sz w:val="28"/>
                <w:szCs w:val="28"/>
                <w:rtl/>
              </w:rPr>
              <w:t>اء</w:t>
            </w:r>
            <w:r w:rsidR="00B6355A" w:rsidRPr="00381FFE">
              <w:rPr>
                <w:rFonts w:hint="cs"/>
                <w:sz w:val="28"/>
                <w:szCs w:val="28"/>
                <w:rtl/>
              </w:rPr>
              <w:t xml:space="preserve"> الط</w:t>
            </w:r>
            <w:r>
              <w:rPr>
                <w:rFonts w:hint="cs"/>
                <w:sz w:val="28"/>
                <w:szCs w:val="28"/>
                <w:rtl/>
              </w:rPr>
              <w:t>لاب</w:t>
            </w:r>
          </w:p>
        </w:tc>
        <w:tc>
          <w:tcPr>
            <w:tcW w:w="2674" w:type="dxa"/>
            <w:shd w:val="clear" w:color="auto" w:fill="8EAADB" w:themeFill="accent5" w:themeFillTint="99"/>
          </w:tcPr>
          <w:p w:rsidR="00B6355A" w:rsidRPr="00381FFE" w:rsidRDefault="00B6355A" w:rsidP="00D21FBC">
            <w:pPr>
              <w:tabs>
                <w:tab w:val="left" w:pos="9338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شواهد التشخيص</w:t>
            </w:r>
          </w:p>
        </w:tc>
        <w:tc>
          <w:tcPr>
            <w:tcW w:w="2538" w:type="dxa"/>
            <w:shd w:val="clear" w:color="auto" w:fill="8EAADB" w:themeFill="accent5" w:themeFillTint="99"/>
          </w:tcPr>
          <w:p w:rsidR="00B6355A" w:rsidRPr="00381FFE" w:rsidRDefault="00B6355A" w:rsidP="00D21FBC">
            <w:pPr>
              <w:tabs>
                <w:tab w:val="left" w:pos="9338"/>
              </w:tabs>
              <w:jc w:val="center"/>
              <w:rPr>
                <w:sz w:val="28"/>
                <w:szCs w:val="28"/>
                <w:rtl/>
              </w:rPr>
            </w:pPr>
            <w:r w:rsidRPr="00381FFE">
              <w:rPr>
                <w:rFonts w:hint="cs"/>
                <w:sz w:val="28"/>
                <w:szCs w:val="28"/>
                <w:rtl/>
              </w:rPr>
              <w:t>المهارات المستهدفة</w:t>
            </w:r>
          </w:p>
        </w:tc>
        <w:tc>
          <w:tcPr>
            <w:tcW w:w="2359" w:type="dxa"/>
            <w:shd w:val="clear" w:color="auto" w:fill="8EAADB" w:themeFill="accent5" w:themeFillTint="99"/>
          </w:tcPr>
          <w:p w:rsidR="00B6355A" w:rsidRDefault="00B6355A" w:rsidP="003A4F8A">
            <w:pPr>
              <w:tabs>
                <w:tab w:val="left" w:pos="9338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الأساليب/ الإستراتيجيات</w:t>
            </w:r>
          </w:p>
          <w:p w:rsidR="00B6355A" w:rsidRPr="00381FFE" w:rsidRDefault="00B6355A" w:rsidP="003A4F8A">
            <w:pPr>
              <w:tabs>
                <w:tab w:val="left" w:pos="9338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المطبقة</w:t>
            </w:r>
          </w:p>
        </w:tc>
        <w:tc>
          <w:tcPr>
            <w:tcW w:w="2405" w:type="dxa"/>
            <w:shd w:val="clear" w:color="auto" w:fill="8EAADB" w:themeFill="accent5" w:themeFillTint="99"/>
          </w:tcPr>
          <w:p w:rsidR="00B6355A" w:rsidRPr="00381FFE" w:rsidRDefault="00DA4C35" w:rsidP="003A4F8A">
            <w:pPr>
              <w:tabs>
                <w:tab w:val="left" w:pos="9338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الشواهد</w:t>
            </w:r>
            <w:r w:rsidR="00B6355A" w:rsidRPr="00381FFE">
              <w:rPr>
                <w:rFonts w:hint="cs"/>
                <w:sz w:val="28"/>
                <w:szCs w:val="28"/>
                <w:rtl/>
              </w:rPr>
              <w:t xml:space="preserve"> التعليمية </w:t>
            </w:r>
            <w:r w:rsidR="00B6355A">
              <w:rPr>
                <w:rFonts w:hint="cs"/>
                <w:sz w:val="28"/>
                <w:szCs w:val="28"/>
                <w:rtl/>
              </w:rPr>
              <w:t>المقترحة</w:t>
            </w:r>
          </w:p>
        </w:tc>
        <w:tc>
          <w:tcPr>
            <w:tcW w:w="2270" w:type="dxa"/>
            <w:shd w:val="clear" w:color="auto" w:fill="8EAADB" w:themeFill="accent5" w:themeFillTint="99"/>
          </w:tcPr>
          <w:p w:rsidR="00B6355A" w:rsidRPr="00381FFE" w:rsidRDefault="00B6355A" w:rsidP="00D21FBC">
            <w:pPr>
              <w:tabs>
                <w:tab w:val="left" w:pos="9338"/>
              </w:tabs>
              <w:jc w:val="center"/>
              <w:rPr>
                <w:sz w:val="28"/>
                <w:szCs w:val="28"/>
                <w:rtl/>
              </w:rPr>
            </w:pPr>
            <w:r w:rsidRPr="00381FFE">
              <w:rPr>
                <w:rFonts w:hint="cs"/>
                <w:sz w:val="28"/>
                <w:szCs w:val="28"/>
                <w:rtl/>
              </w:rPr>
              <w:t>مؤشر التقدم</w:t>
            </w:r>
          </w:p>
        </w:tc>
      </w:tr>
      <w:tr w:rsidR="00B6355A" w:rsidRPr="00381FFE" w:rsidTr="00B6355A">
        <w:tc>
          <w:tcPr>
            <w:tcW w:w="2146" w:type="dxa"/>
          </w:tcPr>
          <w:p w:rsidR="00537CB3" w:rsidRPr="00381FFE" w:rsidRDefault="00537CB3" w:rsidP="00537CB3">
            <w:pPr>
              <w:tabs>
                <w:tab w:val="left" w:pos="9338"/>
              </w:tabs>
              <w:jc w:val="right"/>
              <w:rPr>
                <w:sz w:val="28"/>
                <w:szCs w:val="28"/>
              </w:rPr>
            </w:pPr>
            <w:r>
              <w:rPr>
                <w:sz w:val="28"/>
                <w:rtl/>
              </w:rPr>
              <w:t>{NAMES}</w:t>
            </w:r>
          </w:p>
        </w:tc>
        <w:tc>
          <w:tcPr>
            <w:tcW w:w="2674" w:type="dxa"/>
          </w:tcPr>
          <w:p w:rsidR="00B6355A" w:rsidRPr="00E64B76" w:rsidRDefault="00B6355A" w:rsidP="00E64B76">
            <w:pPr>
              <w:rPr>
                <w:rFonts w:cstheme="minorHAnsi"/>
                <w:b/>
                <w:bCs/>
                <w:kern w:val="24"/>
                <w:sz w:val="18"/>
                <w:szCs w:val="18"/>
              </w:rPr>
            </w:pPr>
          </w:p>
          <w:p w:rsidR="00B6355A" w:rsidRPr="002E432B" w:rsidRDefault="00B6355A" w:rsidP="00333D21">
            <w:pPr>
              <w:pStyle w:val="ab"/>
              <w:bidi/>
              <w:rPr>
                <w:sz w:val="28"/>
                <w:szCs w:val="28"/>
                <w:rtl/>
              </w:rPr>
            </w:pPr>
            <w:bookmarkStart w:id="0" w:name="_GoBack"/>
            <w:bookmarkEnd w:id="0"/>
          </w:p>
        </w:tc>
        <w:tc>
          <w:tcPr>
            <w:tcW w:w="2538" w:type="dxa"/>
          </w:tcPr>
          <w:p w:rsidR="00B6355A" w:rsidRDefault="00B6355A" w:rsidP="00E64B76">
            <w:pPr>
              <w:pStyle w:val="ab"/>
              <w:bidi/>
              <w:rPr>
                <w:rFonts w:cstheme="minorHAnsi"/>
                <w:b/>
                <w:bCs/>
                <w:kern w:val="24"/>
                <w:sz w:val="18"/>
                <w:szCs w:val="18"/>
              </w:rPr>
            </w:pPr>
          </w:p>
          <w:p w:rsidR="00B6355A" w:rsidRPr="00333D21" w:rsidRDefault="00B6355A" w:rsidP="00333D21">
            <w:pPr>
              <w:rPr>
                <w:rFonts w:cstheme="minorHAnsi" w:hint="cs"/>
                <w:b/>
                <w:bCs/>
                <w:kern w:val="24"/>
                <w:sz w:val="18"/>
                <w:szCs w:val="18"/>
                <w:rtl/>
              </w:rPr>
            </w:pPr>
          </w:p>
        </w:tc>
        <w:tc>
          <w:tcPr>
            <w:tcW w:w="2359" w:type="dxa"/>
          </w:tcPr>
          <w:p w:rsidR="00B6355A" w:rsidRPr="00D228C1" w:rsidRDefault="00B6355A" w:rsidP="00537CB3">
            <w:pPr>
              <w:spacing w:line="48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 w:rsidRPr="00D228C1">
              <w:rPr>
                <w:rFonts w:hint="cs"/>
                <w:rtl/>
              </w:rPr>
              <w:t xml:space="preserve"> التعلم المباشر الجمعي</w:t>
            </w:r>
          </w:p>
          <w:p w:rsidR="00B6355A" w:rsidRPr="00D228C1" w:rsidRDefault="00B6355A" w:rsidP="00537CB3">
            <w:pPr>
              <w:spacing w:line="48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 w:rsidRPr="00D228C1">
              <w:rPr>
                <w:rFonts w:hint="cs"/>
                <w:rtl/>
              </w:rPr>
              <w:t xml:space="preserve"> التعلم الذاتي المفرد</w:t>
            </w:r>
          </w:p>
          <w:p w:rsidR="00B6355A" w:rsidRPr="00D228C1" w:rsidRDefault="00B6355A" w:rsidP="00537CB3">
            <w:pPr>
              <w:spacing w:line="48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 w:rsidRPr="00D228C1">
              <w:rPr>
                <w:rFonts w:hint="cs"/>
                <w:rtl/>
              </w:rPr>
              <w:t xml:space="preserve"> التعلم التعاوني</w:t>
            </w:r>
          </w:p>
          <w:p w:rsidR="00B6355A" w:rsidRPr="00D228C1" w:rsidRDefault="00B6355A" w:rsidP="00537CB3">
            <w:pPr>
              <w:spacing w:line="48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 w:rsidRPr="00D228C1">
              <w:rPr>
                <w:rFonts w:hint="cs"/>
                <w:rtl/>
              </w:rPr>
              <w:t xml:space="preserve"> النشاط واللعب</w:t>
            </w:r>
          </w:p>
          <w:p w:rsidR="00B6355A" w:rsidRDefault="00B6355A" w:rsidP="00537CB3">
            <w:pPr>
              <w:spacing w:line="480" w:lineRule="auto"/>
              <w:rPr>
                <w:rFonts w:cstheme="minorHAnsi"/>
                <w:b/>
                <w:bCs/>
                <w:kern w:val="24"/>
                <w:sz w:val="18"/>
                <w:szCs w:val="18"/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>
              <w:rPr>
                <w:rFonts w:hint="cs"/>
                <w:rtl/>
              </w:rPr>
              <w:t xml:space="preserve"> أخرى:</w:t>
            </w:r>
          </w:p>
        </w:tc>
        <w:tc>
          <w:tcPr>
            <w:tcW w:w="2405" w:type="dxa"/>
          </w:tcPr>
          <w:p w:rsidR="000E6785" w:rsidRDefault="000E6785" w:rsidP="00537CB3">
            <w:pPr>
              <w:spacing w:line="48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 w:rsidRPr="00D228C1">
              <w:rPr>
                <w:rFonts w:hint="cs"/>
                <w:rtl/>
              </w:rPr>
              <w:t xml:space="preserve"> أوراق العمل  </w:t>
            </w:r>
          </w:p>
          <w:p w:rsidR="000E6785" w:rsidRDefault="000E6785" w:rsidP="00537CB3">
            <w:pPr>
              <w:spacing w:line="48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 w:rsidRPr="00D228C1">
              <w:rPr>
                <w:rFonts w:hint="cs"/>
                <w:rtl/>
              </w:rPr>
              <w:t xml:space="preserve"> المهام </w:t>
            </w:r>
            <w:r>
              <w:rPr>
                <w:rFonts w:hint="cs"/>
                <w:rtl/>
              </w:rPr>
              <w:t>الأدائية</w:t>
            </w:r>
          </w:p>
          <w:p w:rsidR="000E6785" w:rsidRDefault="000E6785" w:rsidP="00537CB3">
            <w:pPr>
              <w:spacing w:line="48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>
              <w:rPr>
                <w:rFonts w:hint="cs"/>
                <w:rtl/>
              </w:rPr>
              <w:t xml:space="preserve"> تكليفات منزلية</w:t>
            </w:r>
          </w:p>
          <w:p w:rsidR="000E6785" w:rsidRDefault="000E6785" w:rsidP="00537CB3">
            <w:pPr>
              <w:spacing w:line="48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>
              <w:rPr>
                <w:rFonts w:ascii="Wingdings" w:eastAsia="Wingdings" w:hAnsi="Wingdings" w:cs="Times New Roman" w:hint="cs"/>
                <w:rtl/>
              </w:rPr>
              <w:t xml:space="preserve"> أنشطة صفية</w:t>
            </w:r>
          </w:p>
          <w:p w:rsidR="000E6785" w:rsidRDefault="000E6785" w:rsidP="00537CB3">
            <w:pPr>
              <w:spacing w:line="48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>
              <w:rPr>
                <w:rFonts w:hint="cs"/>
                <w:rtl/>
              </w:rPr>
              <w:t xml:space="preserve"> الاختبارات</w:t>
            </w:r>
          </w:p>
          <w:p w:rsidR="000E6785" w:rsidRDefault="000E6785" w:rsidP="00537CB3">
            <w:pPr>
              <w:spacing w:line="48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 w:rsidRPr="00D228C1">
              <w:rPr>
                <w:rFonts w:hint="cs"/>
                <w:rtl/>
              </w:rPr>
              <w:t xml:space="preserve"> أعمال الطالب</w:t>
            </w:r>
          </w:p>
          <w:p w:rsidR="000E6785" w:rsidRPr="000E6785" w:rsidRDefault="000E6785" w:rsidP="00537CB3">
            <w:pPr>
              <w:spacing w:line="480" w:lineRule="auto"/>
              <w:rPr>
                <w:rFonts w:cstheme="minorHAnsi"/>
                <w:b/>
                <w:bCs/>
                <w:kern w:val="24"/>
                <w:sz w:val="18"/>
                <w:szCs w:val="18"/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>
              <w:rPr>
                <w:rFonts w:hint="cs"/>
                <w:rtl/>
              </w:rPr>
              <w:t xml:space="preserve"> أخرى:</w:t>
            </w:r>
          </w:p>
        </w:tc>
        <w:tc>
          <w:tcPr>
            <w:tcW w:w="2270" w:type="dxa"/>
          </w:tcPr>
          <w:p w:rsidR="000E6785" w:rsidRDefault="000E6785" w:rsidP="00537CB3">
            <w:pPr>
              <w:spacing w:line="60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>
              <w:rPr>
                <w:rFonts w:hint="cs"/>
                <w:rtl/>
              </w:rPr>
              <w:t xml:space="preserve"> تقويم مستمر</w:t>
            </w:r>
          </w:p>
          <w:p w:rsidR="000E6785" w:rsidRPr="00D228C1" w:rsidRDefault="000E6785" w:rsidP="00537CB3">
            <w:pPr>
              <w:spacing w:line="60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 w:rsidRPr="00D228C1">
              <w:rPr>
                <w:rFonts w:hint="cs"/>
                <w:rtl/>
              </w:rPr>
              <w:t>الملاحظة</w:t>
            </w:r>
            <w:r>
              <w:rPr>
                <w:rFonts w:hint="cs"/>
                <w:rtl/>
              </w:rPr>
              <w:t xml:space="preserve"> المباشرة</w:t>
            </w:r>
          </w:p>
          <w:p w:rsidR="000E6785" w:rsidRPr="00D228C1" w:rsidRDefault="000E6785" w:rsidP="00537CB3">
            <w:pPr>
              <w:spacing w:line="60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>
              <w:rPr>
                <w:rFonts w:hint="cs"/>
                <w:rtl/>
              </w:rPr>
              <w:t xml:space="preserve"> نتائج الفترات</w:t>
            </w:r>
          </w:p>
          <w:p w:rsidR="000E6785" w:rsidRPr="00D228C1" w:rsidRDefault="000E6785" w:rsidP="00537CB3">
            <w:pPr>
              <w:spacing w:line="600" w:lineRule="auto"/>
              <w:rPr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 w:rsidRPr="00D228C1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أداة قياس</w:t>
            </w:r>
            <w:r w:rsidR="00AA1626">
              <w:rPr>
                <w:rFonts w:hint="cs"/>
                <w:rtl/>
              </w:rPr>
              <w:t xml:space="preserve"> ( اختبار الفترة )</w:t>
            </w:r>
          </w:p>
          <w:p w:rsidR="00B6355A" w:rsidRPr="00381FFE" w:rsidRDefault="000E6785" w:rsidP="00537CB3">
            <w:pPr>
              <w:tabs>
                <w:tab w:val="left" w:pos="9338"/>
              </w:tabs>
              <w:spacing w:line="600" w:lineRule="auto"/>
              <w:rPr>
                <w:sz w:val="28"/>
                <w:szCs w:val="28"/>
                <w:rtl/>
              </w:rPr>
            </w:pPr>
            <w:r w:rsidRPr="00D228C1">
              <w:rPr>
                <w:rFonts w:ascii="Wingdings" w:eastAsia="Wingdings" w:hAnsi="Wingdings" w:cs="Wingdings"/>
              </w:rPr>
              <w:t></w:t>
            </w:r>
            <w:r>
              <w:rPr>
                <w:rFonts w:hint="cs"/>
                <w:rtl/>
              </w:rPr>
              <w:t>أخرى:_________.</w:t>
            </w:r>
          </w:p>
        </w:tc>
      </w:tr>
      <w:tr w:rsidR="00CC486D" w:rsidRPr="00381FFE" w:rsidTr="00CC486D">
        <w:tc>
          <w:tcPr>
            <w:tcW w:w="14392" w:type="dxa"/>
            <w:gridSpan w:val="6"/>
            <w:shd w:val="clear" w:color="auto" w:fill="FFFFFF" w:themeFill="background1"/>
            <w:vAlign w:val="center"/>
          </w:tcPr>
          <w:p w:rsidR="00CC486D" w:rsidRPr="00AA1626" w:rsidRDefault="00CC486D" w:rsidP="00DA4C35">
            <w:pPr>
              <w:tabs>
                <w:tab w:val="left" w:pos="9338"/>
              </w:tabs>
              <w:rPr>
                <w:b/>
                <w:bCs/>
                <w:sz w:val="28"/>
                <w:szCs w:val="28"/>
                <w:u w:val="single"/>
                <w:rtl/>
              </w:rPr>
            </w:pPr>
            <w:r w:rsidRPr="00AA1626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رأي المعلم في فاعلية الخطة العلاجية:</w:t>
            </w:r>
          </w:p>
          <w:p w:rsidR="00F83B6F" w:rsidRPr="00F83B6F" w:rsidRDefault="00AA1626" w:rsidP="00C259F4">
            <w:pPr>
              <w:tabs>
                <w:tab w:val="left" w:pos="9338"/>
              </w:tabs>
              <w:rPr>
                <w:color w:val="FF0000"/>
                <w:rtl/>
              </w:rPr>
            </w:pPr>
            <w:r w:rsidRPr="00F83B6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مثال</w:t>
            </w:r>
            <w:r w:rsidRPr="00F83B6F">
              <w:rPr>
                <w:rFonts w:hint="cs"/>
                <w:color w:val="FF0000"/>
                <w:rtl/>
              </w:rPr>
              <w:t>:</w:t>
            </w:r>
            <w:r w:rsidR="00F83B6F" w:rsidRPr="00F83B6F">
              <w:rPr>
                <w:rFonts w:hint="cs"/>
                <w:color w:val="FF0000"/>
                <w:rtl/>
              </w:rPr>
              <w:t xml:space="preserve"> </w:t>
            </w:r>
            <w:r w:rsidRPr="00F83B6F">
              <w:rPr>
                <w:rFonts w:hint="cs"/>
                <w:color w:val="FF0000"/>
                <w:rtl/>
              </w:rPr>
              <w:t>بناء على نتائج نهاية الفصل الدراسي السابق تم تحديد الطلاب الموضحة أسماؤهم بالأعلى ضمن فئة الدعم حيث أنهم لم يحققوا نسبة 50% من الاختبار النهائي، وبعد دخولهم في الخ</w:t>
            </w:r>
            <w:r w:rsidR="00C259F4">
              <w:rPr>
                <w:rFonts w:hint="cs"/>
                <w:color w:val="FF0000"/>
                <w:rtl/>
              </w:rPr>
              <w:t xml:space="preserve">طة العلاجية الجماعية وتنفيذ </w:t>
            </w:r>
            <w:r w:rsidRPr="00F83B6F">
              <w:rPr>
                <w:rFonts w:hint="cs"/>
                <w:color w:val="FF0000"/>
                <w:rtl/>
              </w:rPr>
              <w:t xml:space="preserve">الأساليب </w:t>
            </w:r>
            <w:proofErr w:type="gramStart"/>
            <w:r w:rsidRPr="00F83B6F">
              <w:rPr>
                <w:rFonts w:hint="cs"/>
                <w:color w:val="FF0000"/>
                <w:rtl/>
              </w:rPr>
              <w:t>المقترحة</w:t>
            </w:r>
            <w:r w:rsidR="00C259F4">
              <w:rPr>
                <w:color w:val="FF0000"/>
              </w:rPr>
              <w:t xml:space="preserve"> </w:t>
            </w:r>
            <w:r w:rsidR="00C259F4">
              <w:rPr>
                <w:rFonts w:hint="cs"/>
                <w:color w:val="FF0000"/>
                <w:rtl/>
              </w:rPr>
              <w:t xml:space="preserve"> الموضحة</w:t>
            </w:r>
            <w:proofErr w:type="gramEnd"/>
            <w:r w:rsidR="00C259F4">
              <w:rPr>
                <w:rFonts w:hint="cs"/>
                <w:color w:val="FF0000"/>
                <w:rtl/>
              </w:rPr>
              <w:t>،</w:t>
            </w:r>
            <w:r w:rsidR="00F83B6F" w:rsidRPr="00F83B6F">
              <w:rPr>
                <w:rFonts w:hint="cs"/>
                <w:color w:val="FF0000"/>
                <w:rtl/>
              </w:rPr>
              <w:t xml:space="preserve"> </w:t>
            </w:r>
            <w:r w:rsidR="00C259F4">
              <w:rPr>
                <w:rFonts w:hint="cs"/>
                <w:color w:val="FF0000"/>
                <w:rtl/>
              </w:rPr>
              <w:t>و</w:t>
            </w:r>
            <w:r w:rsidR="00F83B6F" w:rsidRPr="00F83B6F">
              <w:rPr>
                <w:rFonts w:hint="cs"/>
                <w:color w:val="FF0000"/>
                <w:rtl/>
              </w:rPr>
              <w:t>من خلال تطبيق الشواهد المشار إليها</w:t>
            </w:r>
            <w:r w:rsidR="00C259F4">
              <w:rPr>
                <w:rFonts w:hint="cs"/>
                <w:color w:val="FF0000"/>
                <w:rtl/>
              </w:rPr>
              <w:t xml:space="preserve">. وبعد تطبيق أدوات القياس المحددة </w:t>
            </w:r>
            <w:r w:rsidR="00F83B6F" w:rsidRPr="00F83B6F">
              <w:rPr>
                <w:rFonts w:hint="cs"/>
                <w:color w:val="FF0000"/>
                <w:rtl/>
              </w:rPr>
              <w:t>تبين الآتي:</w:t>
            </w:r>
          </w:p>
          <w:p w:rsidR="00CC486D" w:rsidRPr="00F83B6F" w:rsidRDefault="00F83B6F" w:rsidP="00F83B6F">
            <w:pPr>
              <w:pStyle w:val="ab"/>
              <w:numPr>
                <w:ilvl w:val="0"/>
                <w:numId w:val="29"/>
              </w:numPr>
              <w:tabs>
                <w:tab w:val="left" w:pos="9338"/>
              </w:tabs>
              <w:bidi/>
              <w:rPr>
                <w:sz w:val="20"/>
                <w:szCs w:val="20"/>
              </w:rPr>
            </w:pPr>
            <w:r w:rsidRPr="00F83B6F">
              <w:rPr>
                <w:rFonts w:hint="cs"/>
                <w:sz w:val="20"/>
                <w:szCs w:val="20"/>
                <w:rtl/>
              </w:rPr>
              <w:t xml:space="preserve">انتقال الطلاب التالية أسماؤهم </w:t>
            </w:r>
            <w:proofErr w:type="gramStart"/>
            <w:r w:rsidRPr="00F83B6F">
              <w:rPr>
                <w:rFonts w:hint="cs"/>
                <w:sz w:val="20"/>
                <w:szCs w:val="20"/>
                <w:rtl/>
              </w:rPr>
              <w:t>( ......</w:t>
            </w:r>
            <w:proofErr w:type="gramEnd"/>
            <w:r w:rsidRPr="00F83B6F">
              <w:rPr>
                <w:rFonts w:hint="cs"/>
                <w:sz w:val="20"/>
                <w:szCs w:val="20"/>
                <w:rtl/>
              </w:rPr>
              <w:t>)  إلى خطة العلاج الفردية.</w:t>
            </w:r>
          </w:p>
        </w:tc>
      </w:tr>
    </w:tbl>
    <w:p w:rsidR="00FD57CE" w:rsidRDefault="00FD57CE" w:rsidP="00FD57CE">
      <w:pPr>
        <w:pStyle w:val="ab"/>
        <w:tabs>
          <w:tab w:val="left" w:pos="9338"/>
        </w:tabs>
        <w:bidi/>
        <w:spacing w:after="160" w:line="259" w:lineRule="auto"/>
        <w:ind w:left="1080"/>
        <w:contextualSpacing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174971</wp:posOffset>
                </wp:positionV>
                <wp:extent cx="3016332" cy="273133"/>
                <wp:effectExtent l="0" t="0" r="12700" b="12700"/>
                <wp:wrapThrough wrapText="bothSides">
                  <wp:wrapPolygon edited="0">
                    <wp:start x="0" y="0"/>
                    <wp:lineTo x="0" y="21098"/>
                    <wp:lineTo x="21555" y="21098"/>
                    <wp:lineTo x="21555" y="0"/>
                    <wp:lineTo x="0" y="0"/>
                  </wp:wrapPolygon>
                </wp:wrapThrough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332" cy="27313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D57CE" w:rsidRPr="00FD57CE" w:rsidRDefault="00FD57CE" w:rsidP="002A54A9">
                            <w:pPr>
                              <w:shd w:val="clear" w:color="auto" w:fill="8EAADB" w:themeFill="accent5" w:themeFillTint="99"/>
                              <w:rPr>
                                <w:b/>
                                <w:bCs/>
                              </w:rPr>
                            </w:pPr>
                            <w:r w:rsidRPr="00FD57CE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معلم المادة: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186.3pt;margin-top:13.8pt;width:237.5pt;height:21.5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" fillcolor="#8eaadb [1944]" strokeweight=".5pt">
                <v:textbox>
                  <w:txbxContent>
                    <w:p w:rsidR="00FD57CE" w:rsidRPr="00FD57CE" w:rsidRDefault="00FD57CE" w:rsidP="002A54A9">
                      <w:pPr>
                        <w:shd w:val="clear" w:color="auto" w:fill="8EAADB" w:themeFill="accent5" w:themeFillTint="99"/>
                        <w:rPr>
                          <w:b/>
                          <w:bCs/>
                        </w:rPr>
                      </w:pPr>
                      <w:r w:rsidRPr="00FD57CE">
                        <w:rPr>
                          <w:rFonts w:hint="cs"/>
                          <w:b/>
                          <w:bCs/>
                          <w:rtl/>
                        </w:rPr>
                        <w:t>معلم المادة: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:rsidR="00FD57CE" w:rsidRDefault="00FD57CE" w:rsidP="00FD57CE">
      <w:pPr>
        <w:pStyle w:val="ab"/>
        <w:tabs>
          <w:tab w:val="left" w:pos="9338"/>
        </w:tabs>
        <w:bidi/>
        <w:spacing w:after="160" w:line="259" w:lineRule="auto"/>
        <w:ind w:left="1080"/>
        <w:contextualSpacing/>
        <w:rPr>
          <w:b/>
          <w:bCs/>
          <w:sz w:val="28"/>
          <w:szCs w:val="28"/>
          <w:u w:val="single"/>
          <w:rtl/>
        </w:rPr>
      </w:pPr>
    </w:p>
    <w:p w:rsidR="00FD57CE" w:rsidRDefault="00FD57CE" w:rsidP="00FD57CE">
      <w:pPr>
        <w:pStyle w:val="ab"/>
        <w:tabs>
          <w:tab w:val="left" w:pos="9338"/>
        </w:tabs>
        <w:bidi/>
        <w:spacing w:after="160" w:line="259" w:lineRule="auto"/>
        <w:ind w:left="1080"/>
        <w:contextualSpacing/>
        <w:rPr>
          <w:b/>
          <w:bCs/>
          <w:sz w:val="28"/>
          <w:szCs w:val="28"/>
          <w:u w:val="single"/>
        </w:rPr>
      </w:pPr>
    </w:p>
    <w:p w:rsidR="00AD1B78" w:rsidRPr="00FD57CE" w:rsidRDefault="00FD57CE" w:rsidP="00FD57CE">
      <w:pPr>
        <w:pStyle w:val="ab"/>
        <w:numPr>
          <w:ilvl w:val="0"/>
          <w:numId w:val="25"/>
        </w:numPr>
        <w:tabs>
          <w:tab w:val="left" w:pos="9338"/>
        </w:tabs>
        <w:bidi/>
        <w:spacing w:after="160" w:line="259" w:lineRule="auto"/>
        <w:contextualSpacing/>
        <w:rPr>
          <w:b/>
          <w:bCs/>
          <w:sz w:val="28"/>
          <w:szCs w:val="28"/>
          <w:u w:val="single"/>
          <w:rtl/>
        </w:rPr>
      </w:pPr>
      <w:r w:rsidRPr="00E2475E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-72241</wp:posOffset>
                </wp:positionH>
                <wp:positionV relativeFrom="paragraph">
                  <wp:posOffset>167904</wp:posOffset>
                </wp:positionV>
                <wp:extent cx="858520" cy="269875"/>
                <wp:effectExtent l="0" t="0" r="1778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52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475E" w:rsidRDefault="00E2475E" w:rsidP="00E2475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نموذج رقم 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5.7pt;margin-top:13.2pt;width:67.6pt;height:2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">
                <v:textbox>
                  <w:txbxContent>
                    <w:p w:rsidR="00E2475E" w:rsidRDefault="00E2475E" w:rsidP="00E2475E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نموذج رقم (1)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3D21">
        <w:rPr>
          <w:rFonts w:hint="cs"/>
          <w:b/>
          <w:bCs/>
          <w:sz w:val="28"/>
          <w:szCs w:val="28"/>
          <w:u w:val="single"/>
          <w:rtl/>
        </w:rPr>
        <w:t>عند ا</w:t>
      </w:r>
      <w:r w:rsidR="00C259F4">
        <w:rPr>
          <w:rFonts w:hint="cs"/>
          <w:b/>
          <w:bCs/>
          <w:sz w:val="28"/>
          <w:szCs w:val="28"/>
          <w:u w:val="single"/>
          <w:rtl/>
        </w:rPr>
        <w:t>نتقال الطالب إلى الخطة الفردية</w:t>
      </w:r>
      <w:r w:rsidR="00333D21">
        <w:rPr>
          <w:rFonts w:hint="cs"/>
          <w:b/>
          <w:bCs/>
          <w:sz w:val="28"/>
          <w:szCs w:val="28"/>
          <w:u w:val="single"/>
          <w:rtl/>
        </w:rPr>
        <w:t xml:space="preserve"> يجب تفعيل نموذج اتفاقية الخطة العلاجية الفردية مع ولي أمر الطالب رقم (3)</w:t>
      </w:r>
    </w:p>
    <w:sectPr w:rsidR="00AD1B78" w:rsidRPr="00FD57CE" w:rsidSect="00AD1B78">
      <w:headerReference w:type="default" r:id="rId11"/>
      <w:footerReference w:type="default" r:id="rId12"/>
      <w:pgSz w:w="15842" w:h="12242" w:orient="landscape" w:code="1"/>
      <w:pgMar w:top="720" w:right="720" w:bottom="720" w:left="720" w:header="227" w:footer="39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D3F" w:rsidRDefault="00351D3F">
      <w:r>
        <w:separator/>
      </w:r>
    </w:p>
  </w:endnote>
  <w:endnote w:type="continuationSeparator" w:id="0">
    <w:p w:rsidR="00351D3F" w:rsidRDefault="00351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plified Arabic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Times New Roman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4A9" w:rsidRDefault="002A54A9">
    <w:pPr>
      <w:pStyle w:val="a4"/>
      <w:rPr>
        <w:noProof/>
      </w:rPr>
    </w:pPr>
    <w:r>
      <w:rPr>
        <w:noProof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page">
            <wp:posOffset>3175</wp:posOffset>
          </wp:positionH>
          <wp:positionV relativeFrom="paragraph">
            <wp:posOffset>56791</wp:posOffset>
          </wp:positionV>
          <wp:extent cx="10056495" cy="474953"/>
          <wp:effectExtent l="0" t="0" r="0" b="1905"/>
          <wp:wrapNone/>
          <wp:docPr id="3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عرضي A4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650"/>
                  <a:stretch/>
                </pic:blipFill>
                <pic:spPr bwMode="auto">
                  <a:xfrm>
                    <a:off x="0" y="0"/>
                    <a:ext cx="10056495" cy="4749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:rsidR="00143E29" w:rsidRDefault="00143E2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D3F" w:rsidRDefault="00351D3F">
      <w:r>
        <w:separator/>
      </w:r>
    </w:p>
  </w:footnote>
  <w:footnote w:type="continuationSeparator" w:id="0">
    <w:p w:rsidR="00351D3F" w:rsidRDefault="00351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4A9" w:rsidRDefault="002A54A9">
    <w:pPr>
      <w:pStyle w:val="a3"/>
      <w:rPr>
        <w:noProof/>
      </w:rPr>
    </w:pPr>
    <w:r>
      <w:rPr>
        <w:noProof/>
      </w:rPr>
      <w:drawing>
        <wp:anchor distT="0" distB="0" distL="114300" distR="114300" simplePos="0" relativeHeight="25166080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511120</wp:posOffset>
          </wp:positionV>
          <wp:extent cx="628831" cy="629651"/>
          <wp:effectExtent l="0" t="0" r="0" b="0"/>
          <wp:wrapThrough wrapText="bothSides">
            <wp:wrapPolygon edited="0">
              <wp:start x="0" y="0"/>
              <wp:lineTo x="0" y="20924"/>
              <wp:lineTo x="20945" y="20924"/>
              <wp:lineTo x="20945" y="0"/>
              <wp:lineTo x="0" y="0"/>
            </wp:wrapPolygon>
          </wp:wrapThrough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شعار  برنامج داعم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628831" cy="6296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page">
            <wp:align>right</wp:align>
          </wp:positionH>
          <wp:positionV relativeFrom="paragraph">
            <wp:posOffset>-322580</wp:posOffset>
          </wp:positionV>
          <wp:extent cx="10043795" cy="1205230"/>
          <wp:effectExtent l="0" t="0" r="0" b="0"/>
          <wp:wrapThrough wrapText="bothSides">
            <wp:wrapPolygon edited="0">
              <wp:start x="0" y="0"/>
              <wp:lineTo x="0" y="21168"/>
              <wp:lineTo x="21549" y="21168"/>
              <wp:lineTo x="21549" y="0"/>
              <wp:lineTo x="0" y="0"/>
            </wp:wrapPolygon>
          </wp:wrapThrough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4 طولي-1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275"/>
                  <a:stretch/>
                </pic:blipFill>
                <pic:spPr bwMode="auto">
                  <a:xfrm>
                    <a:off x="0" y="0"/>
                    <a:ext cx="10043795" cy="1205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143E29" w:rsidRDefault="00143E2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791F"/>
    <w:multiLevelType w:val="hybridMultilevel"/>
    <w:tmpl w:val="010EEEBE"/>
    <w:lvl w:ilvl="0" w:tplc="F12E15D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3760A"/>
    <w:multiLevelType w:val="hybridMultilevel"/>
    <w:tmpl w:val="472CE3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233520"/>
    <w:multiLevelType w:val="hybridMultilevel"/>
    <w:tmpl w:val="15F81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056C9"/>
    <w:multiLevelType w:val="hybridMultilevel"/>
    <w:tmpl w:val="4B4C2304"/>
    <w:lvl w:ilvl="0" w:tplc="A7BC43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8776B"/>
    <w:multiLevelType w:val="hybridMultilevel"/>
    <w:tmpl w:val="35FEB8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60691"/>
    <w:multiLevelType w:val="hybridMultilevel"/>
    <w:tmpl w:val="13B8D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941D7"/>
    <w:multiLevelType w:val="hybridMultilevel"/>
    <w:tmpl w:val="2A28B692"/>
    <w:lvl w:ilvl="0" w:tplc="6DE449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C68D4"/>
    <w:multiLevelType w:val="hybridMultilevel"/>
    <w:tmpl w:val="223219BA"/>
    <w:lvl w:ilvl="0" w:tplc="CFFA47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F4777"/>
    <w:multiLevelType w:val="hybridMultilevel"/>
    <w:tmpl w:val="CE2050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13359"/>
    <w:multiLevelType w:val="hybridMultilevel"/>
    <w:tmpl w:val="3D4C17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D6671"/>
    <w:multiLevelType w:val="hybridMultilevel"/>
    <w:tmpl w:val="81B0B450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4D057D"/>
    <w:multiLevelType w:val="hybridMultilevel"/>
    <w:tmpl w:val="91644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01CA3"/>
    <w:multiLevelType w:val="hybridMultilevel"/>
    <w:tmpl w:val="85A46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E16B7"/>
    <w:multiLevelType w:val="hybridMultilevel"/>
    <w:tmpl w:val="1D940F76"/>
    <w:lvl w:ilvl="0" w:tplc="4DB0DB9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6F5112"/>
    <w:multiLevelType w:val="hybridMultilevel"/>
    <w:tmpl w:val="E1CC05D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777D75"/>
    <w:multiLevelType w:val="hybridMultilevel"/>
    <w:tmpl w:val="1A50BC3A"/>
    <w:lvl w:ilvl="0" w:tplc="228477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FD7F07"/>
    <w:multiLevelType w:val="hybridMultilevel"/>
    <w:tmpl w:val="415E2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A65414"/>
    <w:multiLevelType w:val="hybridMultilevel"/>
    <w:tmpl w:val="AA227D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01060C7"/>
    <w:multiLevelType w:val="hybridMultilevel"/>
    <w:tmpl w:val="6EC62B52"/>
    <w:lvl w:ilvl="0" w:tplc="2D4AC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65315"/>
    <w:multiLevelType w:val="hybridMultilevel"/>
    <w:tmpl w:val="1E260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C224B"/>
    <w:multiLevelType w:val="hybridMultilevel"/>
    <w:tmpl w:val="AE7C4C02"/>
    <w:lvl w:ilvl="0" w:tplc="0409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21" w15:restartNumberingAfterBreak="0">
    <w:nsid w:val="4BD45B27"/>
    <w:multiLevelType w:val="hybridMultilevel"/>
    <w:tmpl w:val="535416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532F64"/>
    <w:multiLevelType w:val="hybridMultilevel"/>
    <w:tmpl w:val="71987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24106F"/>
    <w:multiLevelType w:val="hybridMultilevel"/>
    <w:tmpl w:val="61485F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F42D6"/>
    <w:multiLevelType w:val="hybridMultilevel"/>
    <w:tmpl w:val="C3926C26"/>
    <w:lvl w:ilvl="0" w:tplc="8C6ECC0C">
      <w:start w:val="1"/>
      <w:numFmt w:val="decimal"/>
      <w:lvlText w:val="%1-"/>
      <w:lvlJc w:val="left"/>
      <w:pPr>
        <w:ind w:left="720" w:hanging="36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225CED"/>
    <w:multiLevelType w:val="hybridMultilevel"/>
    <w:tmpl w:val="13F648D4"/>
    <w:lvl w:ilvl="0" w:tplc="07BCFA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B4715A"/>
    <w:multiLevelType w:val="hybridMultilevel"/>
    <w:tmpl w:val="5C8CDD1E"/>
    <w:lvl w:ilvl="0" w:tplc="A55C5B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462773"/>
    <w:multiLevelType w:val="hybridMultilevel"/>
    <w:tmpl w:val="870406F4"/>
    <w:lvl w:ilvl="0" w:tplc="1F38FA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6006C4"/>
    <w:multiLevelType w:val="hybridMultilevel"/>
    <w:tmpl w:val="945627B0"/>
    <w:lvl w:ilvl="0" w:tplc="194CFE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2"/>
  </w:num>
  <w:num w:numId="3">
    <w:abstractNumId w:val="15"/>
  </w:num>
  <w:num w:numId="4">
    <w:abstractNumId w:val="1"/>
  </w:num>
  <w:num w:numId="5">
    <w:abstractNumId w:val="6"/>
  </w:num>
  <w:num w:numId="6">
    <w:abstractNumId w:val="3"/>
  </w:num>
  <w:num w:numId="7">
    <w:abstractNumId w:val="28"/>
  </w:num>
  <w:num w:numId="8">
    <w:abstractNumId w:val="21"/>
  </w:num>
  <w:num w:numId="9">
    <w:abstractNumId w:val="8"/>
  </w:num>
  <w:num w:numId="10">
    <w:abstractNumId w:val="23"/>
  </w:num>
  <w:num w:numId="11">
    <w:abstractNumId w:val="9"/>
  </w:num>
  <w:num w:numId="12">
    <w:abstractNumId w:val="24"/>
  </w:num>
  <w:num w:numId="13">
    <w:abstractNumId w:val="2"/>
  </w:num>
  <w:num w:numId="14">
    <w:abstractNumId w:val="11"/>
  </w:num>
  <w:num w:numId="15">
    <w:abstractNumId w:val="5"/>
  </w:num>
  <w:num w:numId="16">
    <w:abstractNumId w:val="20"/>
  </w:num>
  <w:num w:numId="17">
    <w:abstractNumId w:val="16"/>
  </w:num>
  <w:num w:numId="18">
    <w:abstractNumId w:val="19"/>
  </w:num>
  <w:num w:numId="19">
    <w:abstractNumId w:val="27"/>
  </w:num>
  <w:num w:numId="20">
    <w:abstractNumId w:val="12"/>
  </w:num>
  <w:num w:numId="21">
    <w:abstractNumId w:val="17"/>
  </w:num>
  <w:num w:numId="22">
    <w:abstractNumId w:val="26"/>
  </w:num>
  <w:num w:numId="23">
    <w:abstractNumId w:val="7"/>
  </w:num>
  <w:num w:numId="24">
    <w:abstractNumId w:val="4"/>
  </w:num>
  <w:num w:numId="25">
    <w:abstractNumId w:val="14"/>
  </w:num>
  <w:num w:numId="26">
    <w:abstractNumId w:val="25"/>
  </w:num>
  <w:num w:numId="27">
    <w:abstractNumId w:val="13"/>
  </w:num>
  <w:num w:numId="28">
    <w:abstractNumId w:val="18"/>
  </w:num>
  <w:num w:numId="29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D79"/>
    <w:rsid w:val="00000D82"/>
    <w:rsid w:val="0000110D"/>
    <w:rsid w:val="00001CDA"/>
    <w:rsid w:val="0000278D"/>
    <w:rsid w:val="000027E4"/>
    <w:rsid w:val="00002CF7"/>
    <w:rsid w:val="0000484A"/>
    <w:rsid w:val="00004D0E"/>
    <w:rsid w:val="00005579"/>
    <w:rsid w:val="00005A94"/>
    <w:rsid w:val="00006F3F"/>
    <w:rsid w:val="0000729F"/>
    <w:rsid w:val="00010079"/>
    <w:rsid w:val="00010932"/>
    <w:rsid w:val="000110C3"/>
    <w:rsid w:val="000115AB"/>
    <w:rsid w:val="00011BF6"/>
    <w:rsid w:val="00012F4A"/>
    <w:rsid w:val="0001309D"/>
    <w:rsid w:val="000143DF"/>
    <w:rsid w:val="00014683"/>
    <w:rsid w:val="000153F9"/>
    <w:rsid w:val="00015A2A"/>
    <w:rsid w:val="00015D55"/>
    <w:rsid w:val="00017D0A"/>
    <w:rsid w:val="000206E5"/>
    <w:rsid w:val="000209E2"/>
    <w:rsid w:val="00020D8A"/>
    <w:rsid w:val="00020DD1"/>
    <w:rsid w:val="00021116"/>
    <w:rsid w:val="000211D5"/>
    <w:rsid w:val="00021264"/>
    <w:rsid w:val="000213EF"/>
    <w:rsid w:val="000217CF"/>
    <w:rsid w:val="00021E98"/>
    <w:rsid w:val="00021EF7"/>
    <w:rsid w:val="00022DEC"/>
    <w:rsid w:val="0002303A"/>
    <w:rsid w:val="0002319B"/>
    <w:rsid w:val="00023CD4"/>
    <w:rsid w:val="00024461"/>
    <w:rsid w:val="00024610"/>
    <w:rsid w:val="00025607"/>
    <w:rsid w:val="00025C06"/>
    <w:rsid w:val="00027239"/>
    <w:rsid w:val="000274BA"/>
    <w:rsid w:val="00027579"/>
    <w:rsid w:val="00031604"/>
    <w:rsid w:val="000318FF"/>
    <w:rsid w:val="00032AFF"/>
    <w:rsid w:val="00033097"/>
    <w:rsid w:val="00033251"/>
    <w:rsid w:val="00034072"/>
    <w:rsid w:val="0003462A"/>
    <w:rsid w:val="000356CF"/>
    <w:rsid w:val="000361AC"/>
    <w:rsid w:val="0003738C"/>
    <w:rsid w:val="000379F8"/>
    <w:rsid w:val="000404DE"/>
    <w:rsid w:val="000415EF"/>
    <w:rsid w:val="000416C5"/>
    <w:rsid w:val="00041BC8"/>
    <w:rsid w:val="00043118"/>
    <w:rsid w:val="0004340E"/>
    <w:rsid w:val="00044869"/>
    <w:rsid w:val="00045641"/>
    <w:rsid w:val="000459DB"/>
    <w:rsid w:val="00046560"/>
    <w:rsid w:val="00047CA3"/>
    <w:rsid w:val="00050337"/>
    <w:rsid w:val="00050B05"/>
    <w:rsid w:val="00051799"/>
    <w:rsid w:val="00051A16"/>
    <w:rsid w:val="00051A9E"/>
    <w:rsid w:val="000526A3"/>
    <w:rsid w:val="000527C8"/>
    <w:rsid w:val="00052F42"/>
    <w:rsid w:val="00053DDA"/>
    <w:rsid w:val="00054A62"/>
    <w:rsid w:val="00054D36"/>
    <w:rsid w:val="00054E93"/>
    <w:rsid w:val="00055514"/>
    <w:rsid w:val="00055B54"/>
    <w:rsid w:val="000568C0"/>
    <w:rsid w:val="00057A14"/>
    <w:rsid w:val="0006107C"/>
    <w:rsid w:val="00061CB3"/>
    <w:rsid w:val="00062BE8"/>
    <w:rsid w:val="00062C6B"/>
    <w:rsid w:val="00064059"/>
    <w:rsid w:val="000649A8"/>
    <w:rsid w:val="0006551C"/>
    <w:rsid w:val="00065EE6"/>
    <w:rsid w:val="00065F22"/>
    <w:rsid w:val="0006623A"/>
    <w:rsid w:val="00066B16"/>
    <w:rsid w:val="0006707F"/>
    <w:rsid w:val="00067618"/>
    <w:rsid w:val="00067623"/>
    <w:rsid w:val="00067A7A"/>
    <w:rsid w:val="0007041D"/>
    <w:rsid w:val="0007100E"/>
    <w:rsid w:val="000710FB"/>
    <w:rsid w:val="000711BB"/>
    <w:rsid w:val="000714B0"/>
    <w:rsid w:val="0007262D"/>
    <w:rsid w:val="00073C3E"/>
    <w:rsid w:val="00074CD4"/>
    <w:rsid w:val="00075568"/>
    <w:rsid w:val="0007582E"/>
    <w:rsid w:val="000759DB"/>
    <w:rsid w:val="00076B83"/>
    <w:rsid w:val="000770A5"/>
    <w:rsid w:val="00077763"/>
    <w:rsid w:val="000805AB"/>
    <w:rsid w:val="00081E3F"/>
    <w:rsid w:val="00083843"/>
    <w:rsid w:val="00083AEE"/>
    <w:rsid w:val="00083C99"/>
    <w:rsid w:val="0008407F"/>
    <w:rsid w:val="00084344"/>
    <w:rsid w:val="00085805"/>
    <w:rsid w:val="00087770"/>
    <w:rsid w:val="00087BFF"/>
    <w:rsid w:val="00090406"/>
    <w:rsid w:val="0009145A"/>
    <w:rsid w:val="000925F5"/>
    <w:rsid w:val="00093383"/>
    <w:rsid w:val="000934E7"/>
    <w:rsid w:val="0009695A"/>
    <w:rsid w:val="000A0805"/>
    <w:rsid w:val="000A16DA"/>
    <w:rsid w:val="000A1FFB"/>
    <w:rsid w:val="000A3D9E"/>
    <w:rsid w:val="000A4608"/>
    <w:rsid w:val="000A4723"/>
    <w:rsid w:val="000A4E19"/>
    <w:rsid w:val="000A4E7B"/>
    <w:rsid w:val="000A4F84"/>
    <w:rsid w:val="000A57D7"/>
    <w:rsid w:val="000A5F75"/>
    <w:rsid w:val="000A5FB1"/>
    <w:rsid w:val="000A6AFC"/>
    <w:rsid w:val="000A6FF7"/>
    <w:rsid w:val="000A7D99"/>
    <w:rsid w:val="000A7EBC"/>
    <w:rsid w:val="000B0D4C"/>
    <w:rsid w:val="000B0EF4"/>
    <w:rsid w:val="000B17F6"/>
    <w:rsid w:val="000B1C70"/>
    <w:rsid w:val="000B3E7D"/>
    <w:rsid w:val="000B40BC"/>
    <w:rsid w:val="000B45D4"/>
    <w:rsid w:val="000B5072"/>
    <w:rsid w:val="000B5AF2"/>
    <w:rsid w:val="000B5D58"/>
    <w:rsid w:val="000B7C04"/>
    <w:rsid w:val="000B7F5C"/>
    <w:rsid w:val="000C2A55"/>
    <w:rsid w:val="000C3447"/>
    <w:rsid w:val="000C3E10"/>
    <w:rsid w:val="000C440C"/>
    <w:rsid w:val="000C4482"/>
    <w:rsid w:val="000C54B6"/>
    <w:rsid w:val="000C584C"/>
    <w:rsid w:val="000C5FC1"/>
    <w:rsid w:val="000C70F3"/>
    <w:rsid w:val="000C7AA9"/>
    <w:rsid w:val="000D06DA"/>
    <w:rsid w:val="000D07F7"/>
    <w:rsid w:val="000D0A6C"/>
    <w:rsid w:val="000D105C"/>
    <w:rsid w:val="000D21FE"/>
    <w:rsid w:val="000D22B7"/>
    <w:rsid w:val="000D2965"/>
    <w:rsid w:val="000D35B4"/>
    <w:rsid w:val="000D3A10"/>
    <w:rsid w:val="000D3FAB"/>
    <w:rsid w:val="000D46E7"/>
    <w:rsid w:val="000D5E1D"/>
    <w:rsid w:val="000D6296"/>
    <w:rsid w:val="000D707A"/>
    <w:rsid w:val="000D7088"/>
    <w:rsid w:val="000E06D1"/>
    <w:rsid w:val="000E1450"/>
    <w:rsid w:val="000E1677"/>
    <w:rsid w:val="000E2E6A"/>
    <w:rsid w:val="000E2FCA"/>
    <w:rsid w:val="000E3483"/>
    <w:rsid w:val="000E371E"/>
    <w:rsid w:val="000E3B0C"/>
    <w:rsid w:val="000E48DD"/>
    <w:rsid w:val="000E5D78"/>
    <w:rsid w:val="000E5E61"/>
    <w:rsid w:val="000E6785"/>
    <w:rsid w:val="000F063A"/>
    <w:rsid w:val="000F0D75"/>
    <w:rsid w:val="000F1283"/>
    <w:rsid w:val="000F13DC"/>
    <w:rsid w:val="000F23EC"/>
    <w:rsid w:val="000F25A9"/>
    <w:rsid w:val="000F31A6"/>
    <w:rsid w:val="000F482A"/>
    <w:rsid w:val="000F5EB9"/>
    <w:rsid w:val="000F6000"/>
    <w:rsid w:val="000F6CCB"/>
    <w:rsid w:val="000F7043"/>
    <w:rsid w:val="000F7A43"/>
    <w:rsid w:val="000F7C0E"/>
    <w:rsid w:val="00100AE6"/>
    <w:rsid w:val="00101881"/>
    <w:rsid w:val="0010234B"/>
    <w:rsid w:val="00102C0B"/>
    <w:rsid w:val="00103E40"/>
    <w:rsid w:val="001043A8"/>
    <w:rsid w:val="0010471F"/>
    <w:rsid w:val="001074B6"/>
    <w:rsid w:val="0010799D"/>
    <w:rsid w:val="00110ABD"/>
    <w:rsid w:val="00111A1D"/>
    <w:rsid w:val="00111BB9"/>
    <w:rsid w:val="00111DAA"/>
    <w:rsid w:val="00111F06"/>
    <w:rsid w:val="0011212A"/>
    <w:rsid w:val="0011248B"/>
    <w:rsid w:val="00112C08"/>
    <w:rsid w:val="001135F7"/>
    <w:rsid w:val="00113C83"/>
    <w:rsid w:val="00114BF8"/>
    <w:rsid w:val="001155DF"/>
    <w:rsid w:val="001161E9"/>
    <w:rsid w:val="00117E0E"/>
    <w:rsid w:val="00117FEC"/>
    <w:rsid w:val="001211A2"/>
    <w:rsid w:val="00121BE4"/>
    <w:rsid w:val="001222F5"/>
    <w:rsid w:val="00122455"/>
    <w:rsid w:val="00123668"/>
    <w:rsid w:val="00123E1C"/>
    <w:rsid w:val="001244B1"/>
    <w:rsid w:val="00124E6A"/>
    <w:rsid w:val="001253CF"/>
    <w:rsid w:val="001255E8"/>
    <w:rsid w:val="00125804"/>
    <w:rsid w:val="0012589E"/>
    <w:rsid w:val="001263F0"/>
    <w:rsid w:val="00126717"/>
    <w:rsid w:val="0012740D"/>
    <w:rsid w:val="00127D6B"/>
    <w:rsid w:val="001303F7"/>
    <w:rsid w:val="001309BE"/>
    <w:rsid w:val="001312AC"/>
    <w:rsid w:val="001321DD"/>
    <w:rsid w:val="0013301A"/>
    <w:rsid w:val="0013372E"/>
    <w:rsid w:val="00133DC2"/>
    <w:rsid w:val="00133DFA"/>
    <w:rsid w:val="00134226"/>
    <w:rsid w:val="0013423C"/>
    <w:rsid w:val="00135C96"/>
    <w:rsid w:val="00136A06"/>
    <w:rsid w:val="0014101B"/>
    <w:rsid w:val="001417DC"/>
    <w:rsid w:val="00141D6D"/>
    <w:rsid w:val="001427D0"/>
    <w:rsid w:val="00142CE6"/>
    <w:rsid w:val="00143A4D"/>
    <w:rsid w:val="00143DD8"/>
    <w:rsid w:val="00143E29"/>
    <w:rsid w:val="00146C72"/>
    <w:rsid w:val="00147F35"/>
    <w:rsid w:val="00147F59"/>
    <w:rsid w:val="00150FEE"/>
    <w:rsid w:val="0015171D"/>
    <w:rsid w:val="001521B6"/>
    <w:rsid w:val="00153362"/>
    <w:rsid w:val="00153FF2"/>
    <w:rsid w:val="00154798"/>
    <w:rsid w:val="00154F85"/>
    <w:rsid w:val="0015670F"/>
    <w:rsid w:val="00156A7E"/>
    <w:rsid w:val="00157084"/>
    <w:rsid w:val="00157A23"/>
    <w:rsid w:val="00157F21"/>
    <w:rsid w:val="00160A23"/>
    <w:rsid w:val="00161F23"/>
    <w:rsid w:val="00162102"/>
    <w:rsid w:val="00163524"/>
    <w:rsid w:val="00163976"/>
    <w:rsid w:val="00163D47"/>
    <w:rsid w:val="00163FD8"/>
    <w:rsid w:val="00164ED9"/>
    <w:rsid w:val="0016582E"/>
    <w:rsid w:val="00165CED"/>
    <w:rsid w:val="001663CA"/>
    <w:rsid w:val="00166911"/>
    <w:rsid w:val="00166FF7"/>
    <w:rsid w:val="0016740B"/>
    <w:rsid w:val="0016745C"/>
    <w:rsid w:val="00167541"/>
    <w:rsid w:val="0017093E"/>
    <w:rsid w:val="0017106F"/>
    <w:rsid w:val="00172BF8"/>
    <w:rsid w:val="00172CBF"/>
    <w:rsid w:val="00172E95"/>
    <w:rsid w:val="001732EA"/>
    <w:rsid w:val="00174C4E"/>
    <w:rsid w:val="0017597A"/>
    <w:rsid w:val="00175DC5"/>
    <w:rsid w:val="00176674"/>
    <w:rsid w:val="00180333"/>
    <w:rsid w:val="0018076A"/>
    <w:rsid w:val="00181AB0"/>
    <w:rsid w:val="00182A06"/>
    <w:rsid w:val="001832D5"/>
    <w:rsid w:val="001839BC"/>
    <w:rsid w:val="00184CF6"/>
    <w:rsid w:val="00184FF6"/>
    <w:rsid w:val="001854F2"/>
    <w:rsid w:val="00185A32"/>
    <w:rsid w:val="001863C0"/>
    <w:rsid w:val="00186B0C"/>
    <w:rsid w:val="00186BFB"/>
    <w:rsid w:val="001872F2"/>
    <w:rsid w:val="00187CB5"/>
    <w:rsid w:val="00187E67"/>
    <w:rsid w:val="001909CE"/>
    <w:rsid w:val="00191062"/>
    <w:rsid w:val="0019141B"/>
    <w:rsid w:val="00191420"/>
    <w:rsid w:val="00191655"/>
    <w:rsid w:val="0019287B"/>
    <w:rsid w:val="00193458"/>
    <w:rsid w:val="001939FA"/>
    <w:rsid w:val="001948DE"/>
    <w:rsid w:val="00194A52"/>
    <w:rsid w:val="00194EAF"/>
    <w:rsid w:val="001955C7"/>
    <w:rsid w:val="00196073"/>
    <w:rsid w:val="001A04CB"/>
    <w:rsid w:val="001A20B2"/>
    <w:rsid w:val="001A22BF"/>
    <w:rsid w:val="001A29ED"/>
    <w:rsid w:val="001A31FA"/>
    <w:rsid w:val="001A3D32"/>
    <w:rsid w:val="001A4443"/>
    <w:rsid w:val="001A4962"/>
    <w:rsid w:val="001A5E1B"/>
    <w:rsid w:val="001B1E06"/>
    <w:rsid w:val="001B21B8"/>
    <w:rsid w:val="001B2552"/>
    <w:rsid w:val="001B2B8E"/>
    <w:rsid w:val="001B34F7"/>
    <w:rsid w:val="001B3597"/>
    <w:rsid w:val="001B361D"/>
    <w:rsid w:val="001B371B"/>
    <w:rsid w:val="001B37F6"/>
    <w:rsid w:val="001B42D4"/>
    <w:rsid w:val="001B4B7E"/>
    <w:rsid w:val="001B53E4"/>
    <w:rsid w:val="001B7753"/>
    <w:rsid w:val="001B7B76"/>
    <w:rsid w:val="001C00F1"/>
    <w:rsid w:val="001C01FD"/>
    <w:rsid w:val="001C0448"/>
    <w:rsid w:val="001C0AD3"/>
    <w:rsid w:val="001C4497"/>
    <w:rsid w:val="001C4982"/>
    <w:rsid w:val="001C4A15"/>
    <w:rsid w:val="001C771D"/>
    <w:rsid w:val="001C7749"/>
    <w:rsid w:val="001C7E7F"/>
    <w:rsid w:val="001C7EE9"/>
    <w:rsid w:val="001D05ED"/>
    <w:rsid w:val="001D0680"/>
    <w:rsid w:val="001D06BB"/>
    <w:rsid w:val="001D0CD9"/>
    <w:rsid w:val="001D1316"/>
    <w:rsid w:val="001D2294"/>
    <w:rsid w:val="001D2A6B"/>
    <w:rsid w:val="001D44D7"/>
    <w:rsid w:val="001D4628"/>
    <w:rsid w:val="001D4761"/>
    <w:rsid w:val="001D48C3"/>
    <w:rsid w:val="001D4D9B"/>
    <w:rsid w:val="001D4F0F"/>
    <w:rsid w:val="001D507D"/>
    <w:rsid w:val="001D5148"/>
    <w:rsid w:val="001D5AE8"/>
    <w:rsid w:val="001D6FA8"/>
    <w:rsid w:val="001D7FE5"/>
    <w:rsid w:val="001E07D0"/>
    <w:rsid w:val="001E2444"/>
    <w:rsid w:val="001E35D2"/>
    <w:rsid w:val="001E3D50"/>
    <w:rsid w:val="001E4D4B"/>
    <w:rsid w:val="001E4E2B"/>
    <w:rsid w:val="001E549B"/>
    <w:rsid w:val="001E566C"/>
    <w:rsid w:val="001E64A0"/>
    <w:rsid w:val="001E6FA1"/>
    <w:rsid w:val="001E7CED"/>
    <w:rsid w:val="001F1652"/>
    <w:rsid w:val="001F2000"/>
    <w:rsid w:val="001F2C1D"/>
    <w:rsid w:val="001F2D47"/>
    <w:rsid w:val="001F365A"/>
    <w:rsid w:val="001F3F95"/>
    <w:rsid w:val="001F4FA0"/>
    <w:rsid w:val="001F66EB"/>
    <w:rsid w:val="001F6959"/>
    <w:rsid w:val="001F7298"/>
    <w:rsid w:val="00200B45"/>
    <w:rsid w:val="002013B0"/>
    <w:rsid w:val="00202191"/>
    <w:rsid w:val="00203C69"/>
    <w:rsid w:val="00204C24"/>
    <w:rsid w:val="002050B6"/>
    <w:rsid w:val="0020512E"/>
    <w:rsid w:val="00205278"/>
    <w:rsid w:val="00205AEE"/>
    <w:rsid w:val="00205C9A"/>
    <w:rsid w:val="0020620B"/>
    <w:rsid w:val="00207342"/>
    <w:rsid w:val="0020767D"/>
    <w:rsid w:val="00210763"/>
    <w:rsid w:val="002110F5"/>
    <w:rsid w:val="002115DF"/>
    <w:rsid w:val="002119AF"/>
    <w:rsid w:val="00211F46"/>
    <w:rsid w:val="0021209E"/>
    <w:rsid w:val="00212825"/>
    <w:rsid w:val="00212EB3"/>
    <w:rsid w:val="0021446F"/>
    <w:rsid w:val="0021519C"/>
    <w:rsid w:val="002151D5"/>
    <w:rsid w:val="002159CE"/>
    <w:rsid w:val="002161AA"/>
    <w:rsid w:val="00216230"/>
    <w:rsid w:val="00216452"/>
    <w:rsid w:val="00216E0C"/>
    <w:rsid w:val="00216E4E"/>
    <w:rsid w:val="002172EE"/>
    <w:rsid w:val="00217A05"/>
    <w:rsid w:val="0022178C"/>
    <w:rsid w:val="00221881"/>
    <w:rsid w:val="00222579"/>
    <w:rsid w:val="00222F50"/>
    <w:rsid w:val="00224C76"/>
    <w:rsid w:val="0022530A"/>
    <w:rsid w:val="0022582D"/>
    <w:rsid w:val="00225F33"/>
    <w:rsid w:val="0022626A"/>
    <w:rsid w:val="00227483"/>
    <w:rsid w:val="002309C8"/>
    <w:rsid w:val="00230C92"/>
    <w:rsid w:val="002314DB"/>
    <w:rsid w:val="002323D9"/>
    <w:rsid w:val="00232526"/>
    <w:rsid w:val="00232AAE"/>
    <w:rsid w:val="0023442F"/>
    <w:rsid w:val="00234BD0"/>
    <w:rsid w:val="00234D27"/>
    <w:rsid w:val="00235010"/>
    <w:rsid w:val="0023590A"/>
    <w:rsid w:val="002359E6"/>
    <w:rsid w:val="00237A7B"/>
    <w:rsid w:val="00237CF3"/>
    <w:rsid w:val="00241577"/>
    <w:rsid w:val="002415BE"/>
    <w:rsid w:val="00242EDE"/>
    <w:rsid w:val="002430D6"/>
    <w:rsid w:val="00243619"/>
    <w:rsid w:val="00243F41"/>
    <w:rsid w:val="002449A7"/>
    <w:rsid w:val="00250939"/>
    <w:rsid w:val="002521A6"/>
    <w:rsid w:val="00252264"/>
    <w:rsid w:val="00253146"/>
    <w:rsid w:val="00253243"/>
    <w:rsid w:val="00253264"/>
    <w:rsid w:val="00253752"/>
    <w:rsid w:val="00254F9C"/>
    <w:rsid w:val="00255037"/>
    <w:rsid w:val="002560F0"/>
    <w:rsid w:val="00256394"/>
    <w:rsid w:val="00256A36"/>
    <w:rsid w:val="002575A5"/>
    <w:rsid w:val="00260BA1"/>
    <w:rsid w:val="00261787"/>
    <w:rsid w:val="00262E78"/>
    <w:rsid w:val="00263F02"/>
    <w:rsid w:val="00264360"/>
    <w:rsid w:val="002664E7"/>
    <w:rsid w:val="00270298"/>
    <w:rsid w:val="00272572"/>
    <w:rsid w:val="00272E8A"/>
    <w:rsid w:val="00273AC8"/>
    <w:rsid w:val="00274909"/>
    <w:rsid w:val="00274BFF"/>
    <w:rsid w:val="0027588E"/>
    <w:rsid w:val="00275FD5"/>
    <w:rsid w:val="00276563"/>
    <w:rsid w:val="00276D57"/>
    <w:rsid w:val="00276E05"/>
    <w:rsid w:val="0027753C"/>
    <w:rsid w:val="00277A80"/>
    <w:rsid w:val="00277ADA"/>
    <w:rsid w:val="002814BB"/>
    <w:rsid w:val="002836F3"/>
    <w:rsid w:val="00283A90"/>
    <w:rsid w:val="0028402E"/>
    <w:rsid w:val="0028471F"/>
    <w:rsid w:val="00285047"/>
    <w:rsid w:val="0028555C"/>
    <w:rsid w:val="002856C0"/>
    <w:rsid w:val="00285F2E"/>
    <w:rsid w:val="0028656C"/>
    <w:rsid w:val="00287779"/>
    <w:rsid w:val="00290CBC"/>
    <w:rsid w:val="00290F14"/>
    <w:rsid w:val="00291B92"/>
    <w:rsid w:val="002927EE"/>
    <w:rsid w:val="00293DB1"/>
    <w:rsid w:val="00293E57"/>
    <w:rsid w:val="00294203"/>
    <w:rsid w:val="00294271"/>
    <w:rsid w:val="00294D06"/>
    <w:rsid w:val="00296650"/>
    <w:rsid w:val="002973A9"/>
    <w:rsid w:val="002974AF"/>
    <w:rsid w:val="00297EA8"/>
    <w:rsid w:val="002A0547"/>
    <w:rsid w:val="002A2761"/>
    <w:rsid w:val="002A4008"/>
    <w:rsid w:val="002A410E"/>
    <w:rsid w:val="002A54A9"/>
    <w:rsid w:val="002B009F"/>
    <w:rsid w:val="002B0338"/>
    <w:rsid w:val="002B0486"/>
    <w:rsid w:val="002B178A"/>
    <w:rsid w:val="002B1D5F"/>
    <w:rsid w:val="002B1F6D"/>
    <w:rsid w:val="002B2523"/>
    <w:rsid w:val="002B285E"/>
    <w:rsid w:val="002B2C0F"/>
    <w:rsid w:val="002B32D7"/>
    <w:rsid w:val="002B544F"/>
    <w:rsid w:val="002B71E8"/>
    <w:rsid w:val="002B796D"/>
    <w:rsid w:val="002C0099"/>
    <w:rsid w:val="002C1018"/>
    <w:rsid w:val="002C1D66"/>
    <w:rsid w:val="002C2B61"/>
    <w:rsid w:val="002C50D0"/>
    <w:rsid w:val="002C60A2"/>
    <w:rsid w:val="002C6256"/>
    <w:rsid w:val="002C6803"/>
    <w:rsid w:val="002C6F52"/>
    <w:rsid w:val="002C7445"/>
    <w:rsid w:val="002C7561"/>
    <w:rsid w:val="002C7822"/>
    <w:rsid w:val="002C799D"/>
    <w:rsid w:val="002D0704"/>
    <w:rsid w:val="002D0EEB"/>
    <w:rsid w:val="002D218F"/>
    <w:rsid w:val="002D2587"/>
    <w:rsid w:val="002D2E4A"/>
    <w:rsid w:val="002D30A7"/>
    <w:rsid w:val="002D31E0"/>
    <w:rsid w:val="002D3369"/>
    <w:rsid w:val="002D3CE6"/>
    <w:rsid w:val="002D3FC0"/>
    <w:rsid w:val="002D514C"/>
    <w:rsid w:val="002D5EA5"/>
    <w:rsid w:val="002D69FC"/>
    <w:rsid w:val="002E05B0"/>
    <w:rsid w:val="002E062B"/>
    <w:rsid w:val="002E0E95"/>
    <w:rsid w:val="002E13E6"/>
    <w:rsid w:val="002E1C41"/>
    <w:rsid w:val="002E1D17"/>
    <w:rsid w:val="002E392D"/>
    <w:rsid w:val="002E432B"/>
    <w:rsid w:val="002E4A37"/>
    <w:rsid w:val="002E5783"/>
    <w:rsid w:val="002E5BDA"/>
    <w:rsid w:val="002E5C74"/>
    <w:rsid w:val="002E7438"/>
    <w:rsid w:val="002F0E00"/>
    <w:rsid w:val="002F0F5E"/>
    <w:rsid w:val="002F2664"/>
    <w:rsid w:val="002F297B"/>
    <w:rsid w:val="002F30A9"/>
    <w:rsid w:val="002F3FBD"/>
    <w:rsid w:val="002F5395"/>
    <w:rsid w:val="002F5C0F"/>
    <w:rsid w:val="002F7420"/>
    <w:rsid w:val="002F786B"/>
    <w:rsid w:val="002F7F22"/>
    <w:rsid w:val="0030205B"/>
    <w:rsid w:val="003034B6"/>
    <w:rsid w:val="00303CE0"/>
    <w:rsid w:val="00303D3B"/>
    <w:rsid w:val="00303F97"/>
    <w:rsid w:val="00304152"/>
    <w:rsid w:val="00304346"/>
    <w:rsid w:val="00304ACD"/>
    <w:rsid w:val="003054F7"/>
    <w:rsid w:val="00305706"/>
    <w:rsid w:val="003067C1"/>
    <w:rsid w:val="003067DE"/>
    <w:rsid w:val="00307CE1"/>
    <w:rsid w:val="003101E8"/>
    <w:rsid w:val="00310EC1"/>
    <w:rsid w:val="003119F9"/>
    <w:rsid w:val="00311AAE"/>
    <w:rsid w:val="00311D85"/>
    <w:rsid w:val="0031271C"/>
    <w:rsid w:val="00313F5F"/>
    <w:rsid w:val="00315312"/>
    <w:rsid w:val="003158A7"/>
    <w:rsid w:val="00315EAB"/>
    <w:rsid w:val="00316283"/>
    <w:rsid w:val="00316675"/>
    <w:rsid w:val="0031717A"/>
    <w:rsid w:val="003202C3"/>
    <w:rsid w:val="00320328"/>
    <w:rsid w:val="00320BCB"/>
    <w:rsid w:val="00320CB8"/>
    <w:rsid w:val="003217E8"/>
    <w:rsid w:val="00321A9F"/>
    <w:rsid w:val="003221FD"/>
    <w:rsid w:val="00322936"/>
    <w:rsid w:val="003232F5"/>
    <w:rsid w:val="0032343E"/>
    <w:rsid w:val="0032360D"/>
    <w:rsid w:val="003243AD"/>
    <w:rsid w:val="00324E6A"/>
    <w:rsid w:val="00324F3A"/>
    <w:rsid w:val="00325BE5"/>
    <w:rsid w:val="00325E8B"/>
    <w:rsid w:val="003272DC"/>
    <w:rsid w:val="00327DF4"/>
    <w:rsid w:val="00331679"/>
    <w:rsid w:val="003318D8"/>
    <w:rsid w:val="00331F65"/>
    <w:rsid w:val="00332447"/>
    <w:rsid w:val="003329F5"/>
    <w:rsid w:val="00333D21"/>
    <w:rsid w:val="00333F59"/>
    <w:rsid w:val="00335E8D"/>
    <w:rsid w:val="00336F99"/>
    <w:rsid w:val="00340ADA"/>
    <w:rsid w:val="00341417"/>
    <w:rsid w:val="00341C14"/>
    <w:rsid w:val="00341EF2"/>
    <w:rsid w:val="00343B6A"/>
    <w:rsid w:val="003444B5"/>
    <w:rsid w:val="00344787"/>
    <w:rsid w:val="00345073"/>
    <w:rsid w:val="00345423"/>
    <w:rsid w:val="003454A9"/>
    <w:rsid w:val="00345666"/>
    <w:rsid w:val="0034767C"/>
    <w:rsid w:val="00347B9C"/>
    <w:rsid w:val="0035022B"/>
    <w:rsid w:val="00350BA8"/>
    <w:rsid w:val="00351431"/>
    <w:rsid w:val="00351D3F"/>
    <w:rsid w:val="00351F3F"/>
    <w:rsid w:val="0035221E"/>
    <w:rsid w:val="00353076"/>
    <w:rsid w:val="00353BD6"/>
    <w:rsid w:val="0035692B"/>
    <w:rsid w:val="0036075D"/>
    <w:rsid w:val="00360D0D"/>
    <w:rsid w:val="00360FA4"/>
    <w:rsid w:val="00361BA3"/>
    <w:rsid w:val="00362018"/>
    <w:rsid w:val="00362028"/>
    <w:rsid w:val="003632D1"/>
    <w:rsid w:val="00363E8D"/>
    <w:rsid w:val="00364F97"/>
    <w:rsid w:val="003662AD"/>
    <w:rsid w:val="003672B2"/>
    <w:rsid w:val="00367D96"/>
    <w:rsid w:val="003701A3"/>
    <w:rsid w:val="00370AE9"/>
    <w:rsid w:val="003718BD"/>
    <w:rsid w:val="00371B40"/>
    <w:rsid w:val="00372211"/>
    <w:rsid w:val="0037270D"/>
    <w:rsid w:val="0037278C"/>
    <w:rsid w:val="00372D1B"/>
    <w:rsid w:val="003732C3"/>
    <w:rsid w:val="0037446B"/>
    <w:rsid w:val="003745E2"/>
    <w:rsid w:val="00375F6D"/>
    <w:rsid w:val="00376A31"/>
    <w:rsid w:val="00380764"/>
    <w:rsid w:val="00380D37"/>
    <w:rsid w:val="003818D0"/>
    <w:rsid w:val="00381BDB"/>
    <w:rsid w:val="00381CBC"/>
    <w:rsid w:val="00381FFE"/>
    <w:rsid w:val="003825AB"/>
    <w:rsid w:val="00382CD0"/>
    <w:rsid w:val="00382CE4"/>
    <w:rsid w:val="00382FDC"/>
    <w:rsid w:val="0038484C"/>
    <w:rsid w:val="00384C33"/>
    <w:rsid w:val="0038711B"/>
    <w:rsid w:val="00387A54"/>
    <w:rsid w:val="00387DE3"/>
    <w:rsid w:val="00390020"/>
    <w:rsid w:val="00390E33"/>
    <w:rsid w:val="00391456"/>
    <w:rsid w:val="0039183C"/>
    <w:rsid w:val="00391A86"/>
    <w:rsid w:val="00391AA0"/>
    <w:rsid w:val="00391C39"/>
    <w:rsid w:val="00392E44"/>
    <w:rsid w:val="003933E4"/>
    <w:rsid w:val="00393B5B"/>
    <w:rsid w:val="00395DFD"/>
    <w:rsid w:val="00396AEB"/>
    <w:rsid w:val="003A0D2B"/>
    <w:rsid w:val="003A1BC8"/>
    <w:rsid w:val="003A29FC"/>
    <w:rsid w:val="003A402B"/>
    <w:rsid w:val="003A4F8A"/>
    <w:rsid w:val="003A5424"/>
    <w:rsid w:val="003A5A06"/>
    <w:rsid w:val="003A5D29"/>
    <w:rsid w:val="003A5D6F"/>
    <w:rsid w:val="003A7907"/>
    <w:rsid w:val="003A7FB3"/>
    <w:rsid w:val="003B04F3"/>
    <w:rsid w:val="003B0CA3"/>
    <w:rsid w:val="003B0CF8"/>
    <w:rsid w:val="003B0DFE"/>
    <w:rsid w:val="003B2023"/>
    <w:rsid w:val="003B20CE"/>
    <w:rsid w:val="003B4010"/>
    <w:rsid w:val="003B45A9"/>
    <w:rsid w:val="003B49D9"/>
    <w:rsid w:val="003B5CF2"/>
    <w:rsid w:val="003B63F4"/>
    <w:rsid w:val="003B69CA"/>
    <w:rsid w:val="003B6AED"/>
    <w:rsid w:val="003B77A6"/>
    <w:rsid w:val="003C0D58"/>
    <w:rsid w:val="003C1CF2"/>
    <w:rsid w:val="003C3071"/>
    <w:rsid w:val="003C3BFB"/>
    <w:rsid w:val="003C6F6F"/>
    <w:rsid w:val="003C7699"/>
    <w:rsid w:val="003C7DB9"/>
    <w:rsid w:val="003D04C2"/>
    <w:rsid w:val="003D46E2"/>
    <w:rsid w:val="003D4C5E"/>
    <w:rsid w:val="003D5193"/>
    <w:rsid w:val="003D602D"/>
    <w:rsid w:val="003D64A0"/>
    <w:rsid w:val="003D7011"/>
    <w:rsid w:val="003D704D"/>
    <w:rsid w:val="003D7665"/>
    <w:rsid w:val="003D7979"/>
    <w:rsid w:val="003D7E39"/>
    <w:rsid w:val="003E1FD7"/>
    <w:rsid w:val="003E2168"/>
    <w:rsid w:val="003E3DA5"/>
    <w:rsid w:val="003E45CC"/>
    <w:rsid w:val="003E4B22"/>
    <w:rsid w:val="003E4CFD"/>
    <w:rsid w:val="003E5782"/>
    <w:rsid w:val="003E66AE"/>
    <w:rsid w:val="003E7193"/>
    <w:rsid w:val="003E7997"/>
    <w:rsid w:val="003E7F51"/>
    <w:rsid w:val="003F0775"/>
    <w:rsid w:val="003F1346"/>
    <w:rsid w:val="003F1900"/>
    <w:rsid w:val="003F1D50"/>
    <w:rsid w:val="003F265C"/>
    <w:rsid w:val="003F2F06"/>
    <w:rsid w:val="003F3C5F"/>
    <w:rsid w:val="003F3D32"/>
    <w:rsid w:val="003F4414"/>
    <w:rsid w:val="003F4B90"/>
    <w:rsid w:val="003F511F"/>
    <w:rsid w:val="003F5483"/>
    <w:rsid w:val="003F71BC"/>
    <w:rsid w:val="00401A75"/>
    <w:rsid w:val="00402041"/>
    <w:rsid w:val="004026AD"/>
    <w:rsid w:val="00403540"/>
    <w:rsid w:val="00411F0F"/>
    <w:rsid w:val="004122EC"/>
    <w:rsid w:val="004124E6"/>
    <w:rsid w:val="004125AB"/>
    <w:rsid w:val="0041317C"/>
    <w:rsid w:val="004131CA"/>
    <w:rsid w:val="00413D05"/>
    <w:rsid w:val="00414262"/>
    <w:rsid w:val="00414D70"/>
    <w:rsid w:val="00414DC2"/>
    <w:rsid w:val="0041539A"/>
    <w:rsid w:val="00416583"/>
    <w:rsid w:val="00416826"/>
    <w:rsid w:val="00417021"/>
    <w:rsid w:val="00417CAA"/>
    <w:rsid w:val="00422091"/>
    <w:rsid w:val="0042228C"/>
    <w:rsid w:val="00423AC5"/>
    <w:rsid w:val="00423B3D"/>
    <w:rsid w:val="0042407A"/>
    <w:rsid w:val="00424F9A"/>
    <w:rsid w:val="0042565A"/>
    <w:rsid w:val="0042616E"/>
    <w:rsid w:val="004269CB"/>
    <w:rsid w:val="00427592"/>
    <w:rsid w:val="0042772C"/>
    <w:rsid w:val="00427C86"/>
    <w:rsid w:val="0043012D"/>
    <w:rsid w:val="00430259"/>
    <w:rsid w:val="00430336"/>
    <w:rsid w:val="004307FB"/>
    <w:rsid w:val="00430C3F"/>
    <w:rsid w:val="00431F26"/>
    <w:rsid w:val="00434449"/>
    <w:rsid w:val="004345A3"/>
    <w:rsid w:val="004347AF"/>
    <w:rsid w:val="00434A72"/>
    <w:rsid w:val="00435005"/>
    <w:rsid w:val="00435007"/>
    <w:rsid w:val="004351CA"/>
    <w:rsid w:val="00435431"/>
    <w:rsid w:val="00435697"/>
    <w:rsid w:val="004359B2"/>
    <w:rsid w:val="0043654D"/>
    <w:rsid w:val="004401C5"/>
    <w:rsid w:val="004410B9"/>
    <w:rsid w:val="0044119C"/>
    <w:rsid w:val="00441E9D"/>
    <w:rsid w:val="0044262B"/>
    <w:rsid w:val="00444CEC"/>
    <w:rsid w:val="00445079"/>
    <w:rsid w:val="00445EC9"/>
    <w:rsid w:val="0044684D"/>
    <w:rsid w:val="004475F4"/>
    <w:rsid w:val="00450648"/>
    <w:rsid w:val="004507E5"/>
    <w:rsid w:val="00452112"/>
    <w:rsid w:val="00452487"/>
    <w:rsid w:val="0045271E"/>
    <w:rsid w:val="00453A23"/>
    <w:rsid w:val="00453A45"/>
    <w:rsid w:val="00454537"/>
    <w:rsid w:val="00456DF8"/>
    <w:rsid w:val="00457E79"/>
    <w:rsid w:val="00461148"/>
    <w:rsid w:val="00461452"/>
    <w:rsid w:val="00461A2F"/>
    <w:rsid w:val="00461B10"/>
    <w:rsid w:val="0046234A"/>
    <w:rsid w:val="00462E09"/>
    <w:rsid w:val="004635F8"/>
    <w:rsid w:val="0046380B"/>
    <w:rsid w:val="0046577B"/>
    <w:rsid w:val="00465874"/>
    <w:rsid w:val="004661F1"/>
    <w:rsid w:val="004662BC"/>
    <w:rsid w:val="004670A7"/>
    <w:rsid w:val="004671CF"/>
    <w:rsid w:val="00467BF5"/>
    <w:rsid w:val="00467E75"/>
    <w:rsid w:val="00471469"/>
    <w:rsid w:val="00472ACA"/>
    <w:rsid w:val="0047377C"/>
    <w:rsid w:val="00473E62"/>
    <w:rsid w:val="00473F51"/>
    <w:rsid w:val="00474266"/>
    <w:rsid w:val="00474CC2"/>
    <w:rsid w:val="004756EA"/>
    <w:rsid w:val="004758E4"/>
    <w:rsid w:val="00475E9A"/>
    <w:rsid w:val="0047605C"/>
    <w:rsid w:val="004766C8"/>
    <w:rsid w:val="004802DC"/>
    <w:rsid w:val="00480842"/>
    <w:rsid w:val="00482279"/>
    <w:rsid w:val="004822FB"/>
    <w:rsid w:val="00484A64"/>
    <w:rsid w:val="004851DC"/>
    <w:rsid w:val="00486C78"/>
    <w:rsid w:val="00486CDE"/>
    <w:rsid w:val="00487078"/>
    <w:rsid w:val="004871B2"/>
    <w:rsid w:val="00487EA5"/>
    <w:rsid w:val="00490D53"/>
    <w:rsid w:val="0049262D"/>
    <w:rsid w:val="00492A25"/>
    <w:rsid w:val="004955E3"/>
    <w:rsid w:val="004960F1"/>
    <w:rsid w:val="00496698"/>
    <w:rsid w:val="004979F3"/>
    <w:rsid w:val="00497F9F"/>
    <w:rsid w:val="004A1CDB"/>
    <w:rsid w:val="004A1D34"/>
    <w:rsid w:val="004A5531"/>
    <w:rsid w:val="004A5966"/>
    <w:rsid w:val="004A5AC3"/>
    <w:rsid w:val="004A6EAA"/>
    <w:rsid w:val="004A7130"/>
    <w:rsid w:val="004B01C8"/>
    <w:rsid w:val="004B0728"/>
    <w:rsid w:val="004B0F2E"/>
    <w:rsid w:val="004B367F"/>
    <w:rsid w:val="004B4136"/>
    <w:rsid w:val="004B4262"/>
    <w:rsid w:val="004B511D"/>
    <w:rsid w:val="004B63E7"/>
    <w:rsid w:val="004B6C8C"/>
    <w:rsid w:val="004B73B2"/>
    <w:rsid w:val="004B7DC5"/>
    <w:rsid w:val="004C03FD"/>
    <w:rsid w:val="004C10AC"/>
    <w:rsid w:val="004C1374"/>
    <w:rsid w:val="004C1C9A"/>
    <w:rsid w:val="004C2A5A"/>
    <w:rsid w:val="004C344E"/>
    <w:rsid w:val="004C41AC"/>
    <w:rsid w:val="004C433A"/>
    <w:rsid w:val="004C5983"/>
    <w:rsid w:val="004C6AB0"/>
    <w:rsid w:val="004C6C5A"/>
    <w:rsid w:val="004D2359"/>
    <w:rsid w:val="004D274A"/>
    <w:rsid w:val="004D3B10"/>
    <w:rsid w:val="004D4737"/>
    <w:rsid w:val="004D6B6F"/>
    <w:rsid w:val="004E04B5"/>
    <w:rsid w:val="004E07B4"/>
    <w:rsid w:val="004E0B9B"/>
    <w:rsid w:val="004E202B"/>
    <w:rsid w:val="004E271F"/>
    <w:rsid w:val="004E2B83"/>
    <w:rsid w:val="004E2B97"/>
    <w:rsid w:val="004E2C13"/>
    <w:rsid w:val="004E3146"/>
    <w:rsid w:val="004E3A77"/>
    <w:rsid w:val="004E4DFE"/>
    <w:rsid w:val="004E4FB1"/>
    <w:rsid w:val="004E53C1"/>
    <w:rsid w:val="004E5694"/>
    <w:rsid w:val="004E60D1"/>
    <w:rsid w:val="004F02F6"/>
    <w:rsid w:val="004F0D08"/>
    <w:rsid w:val="004F1964"/>
    <w:rsid w:val="004F1B7E"/>
    <w:rsid w:val="004F1DD0"/>
    <w:rsid w:val="004F5051"/>
    <w:rsid w:val="004F5DB1"/>
    <w:rsid w:val="004F78D6"/>
    <w:rsid w:val="0050003E"/>
    <w:rsid w:val="0050044E"/>
    <w:rsid w:val="00501127"/>
    <w:rsid w:val="005020DB"/>
    <w:rsid w:val="00503F0F"/>
    <w:rsid w:val="005041AA"/>
    <w:rsid w:val="005046CF"/>
    <w:rsid w:val="005060CB"/>
    <w:rsid w:val="0050615C"/>
    <w:rsid w:val="005063C1"/>
    <w:rsid w:val="00507001"/>
    <w:rsid w:val="005070E8"/>
    <w:rsid w:val="005073CB"/>
    <w:rsid w:val="005075C4"/>
    <w:rsid w:val="00507623"/>
    <w:rsid w:val="0050767A"/>
    <w:rsid w:val="00507CD4"/>
    <w:rsid w:val="00510C33"/>
    <w:rsid w:val="0051130B"/>
    <w:rsid w:val="00511D41"/>
    <w:rsid w:val="00512518"/>
    <w:rsid w:val="005130F1"/>
    <w:rsid w:val="005136A9"/>
    <w:rsid w:val="0051480D"/>
    <w:rsid w:val="00517BAA"/>
    <w:rsid w:val="00517C96"/>
    <w:rsid w:val="00522064"/>
    <w:rsid w:val="0052322C"/>
    <w:rsid w:val="005235D9"/>
    <w:rsid w:val="00523F7E"/>
    <w:rsid w:val="00524272"/>
    <w:rsid w:val="005247AB"/>
    <w:rsid w:val="00524A37"/>
    <w:rsid w:val="00524B5F"/>
    <w:rsid w:val="00524BE5"/>
    <w:rsid w:val="005252A6"/>
    <w:rsid w:val="00527476"/>
    <w:rsid w:val="00527731"/>
    <w:rsid w:val="00533506"/>
    <w:rsid w:val="0053407B"/>
    <w:rsid w:val="005343BE"/>
    <w:rsid w:val="00535914"/>
    <w:rsid w:val="00535D82"/>
    <w:rsid w:val="0053638E"/>
    <w:rsid w:val="005366AB"/>
    <w:rsid w:val="005368D5"/>
    <w:rsid w:val="00536DB0"/>
    <w:rsid w:val="00537124"/>
    <w:rsid w:val="0053789B"/>
    <w:rsid w:val="00537A18"/>
    <w:rsid w:val="00537CB3"/>
    <w:rsid w:val="00540706"/>
    <w:rsid w:val="00540ADE"/>
    <w:rsid w:val="00542874"/>
    <w:rsid w:val="00542964"/>
    <w:rsid w:val="005440FD"/>
    <w:rsid w:val="00545304"/>
    <w:rsid w:val="00546604"/>
    <w:rsid w:val="00546719"/>
    <w:rsid w:val="00546899"/>
    <w:rsid w:val="00550E59"/>
    <w:rsid w:val="0055132E"/>
    <w:rsid w:val="0055211D"/>
    <w:rsid w:val="00554C11"/>
    <w:rsid w:val="005552DD"/>
    <w:rsid w:val="005557D0"/>
    <w:rsid w:val="00555B23"/>
    <w:rsid w:val="00555B24"/>
    <w:rsid w:val="005561F3"/>
    <w:rsid w:val="00556618"/>
    <w:rsid w:val="00556C9B"/>
    <w:rsid w:val="00556DAB"/>
    <w:rsid w:val="00556DC0"/>
    <w:rsid w:val="0055737E"/>
    <w:rsid w:val="0055765F"/>
    <w:rsid w:val="00561DED"/>
    <w:rsid w:val="005624AD"/>
    <w:rsid w:val="005627F4"/>
    <w:rsid w:val="0056526C"/>
    <w:rsid w:val="0056548B"/>
    <w:rsid w:val="00565BA5"/>
    <w:rsid w:val="00566DF7"/>
    <w:rsid w:val="00570CE5"/>
    <w:rsid w:val="00570F9E"/>
    <w:rsid w:val="0057193F"/>
    <w:rsid w:val="0057268D"/>
    <w:rsid w:val="00572CB7"/>
    <w:rsid w:val="005733A6"/>
    <w:rsid w:val="00573CC0"/>
    <w:rsid w:val="00573E65"/>
    <w:rsid w:val="005747C9"/>
    <w:rsid w:val="005749CE"/>
    <w:rsid w:val="00574F88"/>
    <w:rsid w:val="00576424"/>
    <w:rsid w:val="0057679C"/>
    <w:rsid w:val="00576AC4"/>
    <w:rsid w:val="0057713E"/>
    <w:rsid w:val="00577265"/>
    <w:rsid w:val="005774CD"/>
    <w:rsid w:val="00582119"/>
    <w:rsid w:val="00582F2B"/>
    <w:rsid w:val="00583CE6"/>
    <w:rsid w:val="00584796"/>
    <w:rsid w:val="00584C6E"/>
    <w:rsid w:val="005854C1"/>
    <w:rsid w:val="00585832"/>
    <w:rsid w:val="0058689C"/>
    <w:rsid w:val="00586BA5"/>
    <w:rsid w:val="005875FF"/>
    <w:rsid w:val="0059055C"/>
    <w:rsid w:val="005913E9"/>
    <w:rsid w:val="0059144A"/>
    <w:rsid w:val="0059155D"/>
    <w:rsid w:val="00591908"/>
    <w:rsid w:val="00591A2B"/>
    <w:rsid w:val="00592E4B"/>
    <w:rsid w:val="0059319E"/>
    <w:rsid w:val="00595765"/>
    <w:rsid w:val="005967EC"/>
    <w:rsid w:val="005A100F"/>
    <w:rsid w:val="005A45D0"/>
    <w:rsid w:val="005A469E"/>
    <w:rsid w:val="005A4877"/>
    <w:rsid w:val="005A4E46"/>
    <w:rsid w:val="005A5F80"/>
    <w:rsid w:val="005B0154"/>
    <w:rsid w:val="005B1ADF"/>
    <w:rsid w:val="005B1C82"/>
    <w:rsid w:val="005B1FF1"/>
    <w:rsid w:val="005B270A"/>
    <w:rsid w:val="005B34FF"/>
    <w:rsid w:val="005B3F99"/>
    <w:rsid w:val="005B4879"/>
    <w:rsid w:val="005B4CF1"/>
    <w:rsid w:val="005B5507"/>
    <w:rsid w:val="005B5EEE"/>
    <w:rsid w:val="005B66AE"/>
    <w:rsid w:val="005B780C"/>
    <w:rsid w:val="005B7964"/>
    <w:rsid w:val="005B7DA0"/>
    <w:rsid w:val="005C0220"/>
    <w:rsid w:val="005C02CA"/>
    <w:rsid w:val="005C0498"/>
    <w:rsid w:val="005C0CF3"/>
    <w:rsid w:val="005C1B59"/>
    <w:rsid w:val="005C26DC"/>
    <w:rsid w:val="005C5E82"/>
    <w:rsid w:val="005C64AA"/>
    <w:rsid w:val="005C73B7"/>
    <w:rsid w:val="005C7A87"/>
    <w:rsid w:val="005D0437"/>
    <w:rsid w:val="005D09FF"/>
    <w:rsid w:val="005D1921"/>
    <w:rsid w:val="005D1E47"/>
    <w:rsid w:val="005D25A5"/>
    <w:rsid w:val="005D36FE"/>
    <w:rsid w:val="005D3A88"/>
    <w:rsid w:val="005D7620"/>
    <w:rsid w:val="005E1BAA"/>
    <w:rsid w:val="005E1BCF"/>
    <w:rsid w:val="005E22FA"/>
    <w:rsid w:val="005E2429"/>
    <w:rsid w:val="005E2922"/>
    <w:rsid w:val="005E294B"/>
    <w:rsid w:val="005E2A05"/>
    <w:rsid w:val="005E3197"/>
    <w:rsid w:val="005E32BC"/>
    <w:rsid w:val="005E3FF2"/>
    <w:rsid w:val="005E475C"/>
    <w:rsid w:val="005E48F6"/>
    <w:rsid w:val="005E4C91"/>
    <w:rsid w:val="005E4F0C"/>
    <w:rsid w:val="005E4F2F"/>
    <w:rsid w:val="005E5845"/>
    <w:rsid w:val="005E5F0C"/>
    <w:rsid w:val="005E650E"/>
    <w:rsid w:val="005E66CA"/>
    <w:rsid w:val="005E6A65"/>
    <w:rsid w:val="005F050F"/>
    <w:rsid w:val="005F08F8"/>
    <w:rsid w:val="005F2AF9"/>
    <w:rsid w:val="005F2C59"/>
    <w:rsid w:val="005F2E3F"/>
    <w:rsid w:val="005F3CE3"/>
    <w:rsid w:val="005F5126"/>
    <w:rsid w:val="005F55D4"/>
    <w:rsid w:val="005F5834"/>
    <w:rsid w:val="0060060B"/>
    <w:rsid w:val="006007A3"/>
    <w:rsid w:val="006016A0"/>
    <w:rsid w:val="00602A16"/>
    <w:rsid w:val="00602C15"/>
    <w:rsid w:val="00603C96"/>
    <w:rsid w:val="00603D84"/>
    <w:rsid w:val="00605028"/>
    <w:rsid w:val="006065C6"/>
    <w:rsid w:val="00606FD3"/>
    <w:rsid w:val="0061180A"/>
    <w:rsid w:val="006118F4"/>
    <w:rsid w:val="00612387"/>
    <w:rsid w:val="006131A2"/>
    <w:rsid w:val="006135EB"/>
    <w:rsid w:val="00613987"/>
    <w:rsid w:val="00613BBF"/>
    <w:rsid w:val="00614516"/>
    <w:rsid w:val="006145FB"/>
    <w:rsid w:val="00614B8E"/>
    <w:rsid w:val="00614CA4"/>
    <w:rsid w:val="00615A7E"/>
    <w:rsid w:val="00615D81"/>
    <w:rsid w:val="006168A4"/>
    <w:rsid w:val="00616E8D"/>
    <w:rsid w:val="00620C34"/>
    <w:rsid w:val="00621A08"/>
    <w:rsid w:val="0062208C"/>
    <w:rsid w:val="00622DC9"/>
    <w:rsid w:val="00623491"/>
    <w:rsid w:val="0062435E"/>
    <w:rsid w:val="00624983"/>
    <w:rsid w:val="00625916"/>
    <w:rsid w:val="0062632A"/>
    <w:rsid w:val="00627AF2"/>
    <w:rsid w:val="0063079A"/>
    <w:rsid w:val="006317AE"/>
    <w:rsid w:val="006318AF"/>
    <w:rsid w:val="0063196F"/>
    <w:rsid w:val="006326B1"/>
    <w:rsid w:val="006327D2"/>
    <w:rsid w:val="00632BB5"/>
    <w:rsid w:val="00634E9E"/>
    <w:rsid w:val="0063506F"/>
    <w:rsid w:val="006359BF"/>
    <w:rsid w:val="00636F7C"/>
    <w:rsid w:val="00637590"/>
    <w:rsid w:val="0063788A"/>
    <w:rsid w:val="0064030E"/>
    <w:rsid w:val="00640541"/>
    <w:rsid w:val="00640F55"/>
    <w:rsid w:val="00641C9F"/>
    <w:rsid w:val="006420DD"/>
    <w:rsid w:val="006425B2"/>
    <w:rsid w:val="006428F4"/>
    <w:rsid w:val="00642AC8"/>
    <w:rsid w:val="0064363F"/>
    <w:rsid w:val="006436BB"/>
    <w:rsid w:val="00644B45"/>
    <w:rsid w:val="00644E77"/>
    <w:rsid w:val="006452B0"/>
    <w:rsid w:val="006466CB"/>
    <w:rsid w:val="00646710"/>
    <w:rsid w:val="00647842"/>
    <w:rsid w:val="00650104"/>
    <w:rsid w:val="00651B99"/>
    <w:rsid w:val="006529D4"/>
    <w:rsid w:val="0065379A"/>
    <w:rsid w:val="00653F93"/>
    <w:rsid w:val="00654695"/>
    <w:rsid w:val="00654C22"/>
    <w:rsid w:val="00655E0C"/>
    <w:rsid w:val="006604C0"/>
    <w:rsid w:val="00661D9E"/>
    <w:rsid w:val="00663B4A"/>
    <w:rsid w:val="006645CB"/>
    <w:rsid w:val="00664D54"/>
    <w:rsid w:val="00664EA4"/>
    <w:rsid w:val="00665993"/>
    <w:rsid w:val="00667C7E"/>
    <w:rsid w:val="00670A19"/>
    <w:rsid w:val="00672516"/>
    <w:rsid w:val="0067474F"/>
    <w:rsid w:val="006747B8"/>
    <w:rsid w:val="00674827"/>
    <w:rsid w:val="0067507F"/>
    <w:rsid w:val="00676C36"/>
    <w:rsid w:val="00676D31"/>
    <w:rsid w:val="006770C9"/>
    <w:rsid w:val="00677911"/>
    <w:rsid w:val="006828DB"/>
    <w:rsid w:val="00682A9B"/>
    <w:rsid w:val="006836E1"/>
    <w:rsid w:val="00684284"/>
    <w:rsid w:val="0068634A"/>
    <w:rsid w:val="006868FB"/>
    <w:rsid w:val="00686F47"/>
    <w:rsid w:val="006875AA"/>
    <w:rsid w:val="0069079F"/>
    <w:rsid w:val="00692427"/>
    <w:rsid w:val="00692D6E"/>
    <w:rsid w:val="006933AD"/>
    <w:rsid w:val="00694AAB"/>
    <w:rsid w:val="00694DC9"/>
    <w:rsid w:val="00695DEA"/>
    <w:rsid w:val="00696B06"/>
    <w:rsid w:val="00697EF0"/>
    <w:rsid w:val="006A092C"/>
    <w:rsid w:val="006A16AE"/>
    <w:rsid w:val="006A2C11"/>
    <w:rsid w:val="006A507C"/>
    <w:rsid w:val="006A5CA8"/>
    <w:rsid w:val="006A5FBC"/>
    <w:rsid w:val="006A6203"/>
    <w:rsid w:val="006A676A"/>
    <w:rsid w:val="006A763C"/>
    <w:rsid w:val="006A782B"/>
    <w:rsid w:val="006B0B5E"/>
    <w:rsid w:val="006B36CA"/>
    <w:rsid w:val="006B4EBF"/>
    <w:rsid w:val="006B5AEB"/>
    <w:rsid w:val="006B6115"/>
    <w:rsid w:val="006B6116"/>
    <w:rsid w:val="006B628C"/>
    <w:rsid w:val="006B6346"/>
    <w:rsid w:val="006B63BE"/>
    <w:rsid w:val="006B691D"/>
    <w:rsid w:val="006B76D0"/>
    <w:rsid w:val="006C0AB2"/>
    <w:rsid w:val="006C1247"/>
    <w:rsid w:val="006C12AF"/>
    <w:rsid w:val="006C1D32"/>
    <w:rsid w:val="006C328C"/>
    <w:rsid w:val="006C3337"/>
    <w:rsid w:val="006C3656"/>
    <w:rsid w:val="006C37B2"/>
    <w:rsid w:val="006C48C1"/>
    <w:rsid w:val="006C4BE7"/>
    <w:rsid w:val="006C4C1A"/>
    <w:rsid w:val="006C5B15"/>
    <w:rsid w:val="006C69B1"/>
    <w:rsid w:val="006C6A24"/>
    <w:rsid w:val="006D014C"/>
    <w:rsid w:val="006D0DE1"/>
    <w:rsid w:val="006D1A47"/>
    <w:rsid w:val="006D1B1F"/>
    <w:rsid w:val="006D210E"/>
    <w:rsid w:val="006D25A6"/>
    <w:rsid w:val="006D2D14"/>
    <w:rsid w:val="006D323B"/>
    <w:rsid w:val="006D3796"/>
    <w:rsid w:val="006D4477"/>
    <w:rsid w:val="006D4730"/>
    <w:rsid w:val="006D4927"/>
    <w:rsid w:val="006D4C68"/>
    <w:rsid w:val="006D510E"/>
    <w:rsid w:val="006D52DB"/>
    <w:rsid w:val="006D5A97"/>
    <w:rsid w:val="006D68D6"/>
    <w:rsid w:val="006D704E"/>
    <w:rsid w:val="006D72D8"/>
    <w:rsid w:val="006D77D8"/>
    <w:rsid w:val="006E01FA"/>
    <w:rsid w:val="006E27EE"/>
    <w:rsid w:val="006E4547"/>
    <w:rsid w:val="006E50CC"/>
    <w:rsid w:val="006E5455"/>
    <w:rsid w:val="006E5E03"/>
    <w:rsid w:val="006E5EC1"/>
    <w:rsid w:val="006E6A72"/>
    <w:rsid w:val="006E6D49"/>
    <w:rsid w:val="006E6F98"/>
    <w:rsid w:val="006E76EA"/>
    <w:rsid w:val="006E7ABD"/>
    <w:rsid w:val="006E7DAF"/>
    <w:rsid w:val="006F13CD"/>
    <w:rsid w:val="006F14BE"/>
    <w:rsid w:val="006F1A36"/>
    <w:rsid w:val="006F22DE"/>
    <w:rsid w:val="006F2528"/>
    <w:rsid w:val="006F2554"/>
    <w:rsid w:val="006F2CA2"/>
    <w:rsid w:val="006F2D74"/>
    <w:rsid w:val="006F37C2"/>
    <w:rsid w:val="006F41C7"/>
    <w:rsid w:val="006F5629"/>
    <w:rsid w:val="006F695B"/>
    <w:rsid w:val="006F7162"/>
    <w:rsid w:val="006F7CA7"/>
    <w:rsid w:val="00701D1D"/>
    <w:rsid w:val="00701DCD"/>
    <w:rsid w:val="00701FB9"/>
    <w:rsid w:val="007020C9"/>
    <w:rsid w:val="007020D7"/>
    <w:rsid w:val="00702662"/>
    <w:rsid w:val="007027BA"/>
    <w:rsid w:val="0070358B"/>
    <w:rsid w:val="007036D0"/>
    <w:rsid w:val="00703F88"/>
    <w:rsid w:val="00704E3A"/>
    <w:rsid w:val="00705061"/>
    <w:rsid w:val="007052B8"/>
    <w:rsid w:val="00707871"/>
    <w:rsid w:val="0071187A"/>
    <w:rsid w:val="00712E6D"/>
    <w:rsid w:val="00713FC1"/>
    <w:rsid w:val="0071414E"/>
    <w:rsid w:val="00714386"/>
    <w:rsid w:val="007147AB"/>
    <w:rsid w:val="00714FA3"/>
    <w:rsid w:val="00715D48"/>
    <w:rsid w:val="00715EE4"/>
    <w:rsid w:val="00716B03"/>
    <w:rsid w:val="00716BD2"/>
    <w:rsid w:val="007210D0"/>
    <w:rsid w:val="00721F21"/>
    <w:rsid w:val="007220A5"/>
    <w:rsid w:val="007227AF"/>
    <w:rsid w:val="007228D5"/>
    <w:rsid w:val="007237F4"/>
    <w:rsid w:val="007238C5"/>
    <w:rsid w:val="007240AA"/>
    <w:rsid w:val="00724755"/>
    <w:rsid w:val="00725F4D"/>
    <w:rsid w:val="00726988"/>
    <w:rsid w:val="00727186"/>
    <w:rsid w:val="00727B72"/>
    <w:rsid w:val="00727E95"/>
    <w:rsid w:val="00731748"/>
    <w:rsid w:val="0073199B"/>
    <w:rsid w:val="00732BA5"/>
    <w:rsid w:val="0073326A"/>
    <w:rsid w:val="0073355F"/>
    <w:rsid w:val="0073376E"/>
    <w:rsid w:val="007338F2"/>
    <w:rsid w:val="0073473E"/>
    <w:rsid w:val="00734FE5"/>
    <w:rsid w:val="00735386"/>
    <w:rsid w:val="007374C1"/>
    <w:rsid w:val="00740D31"/>
    <w:rsid w:val="00741B5D"/>
    <w:rsid w:val="007433B0"/>
    <w:rsid w:val="00744B67"/>
    <w:rsid w:val="00745213"/>
    <w:rsid w:val="00745247"/>
    <w:rsid w:val="0074526F"/>
    <w:rsid w:val="00746A27"/>
    <w:rsid w:val="00747276"/>
    <w:rsid w:val="00747572"/>
    <w:rsid w:val="007507DF"/>
    <w:rsid w:val="00750AC4"/>
    <w:rsid w:val="00750F75"/>
    <w:rsid w:val="00751049"/>
    <w:rsid w:val="007537A9"/>
    <w:rsid w:val="007545F6"/>
    <w:rsid w:val="00754909"/>
    <w:rsid w:val="007569BC"/>
    <w:rsid w:val="00757DD5"/>
    <w:rsid w:val="00760318"/>
    <w:rsid w:val="007607FB"/>
    <w:rsid w:val="00760B1D"/>
    <w:rsid w:val="00761472"/>
    <w:rsid w:val="00761567"/>
    <w:rsid w:val="007623D7"/>
    <w:rsid w:val="0076274B"/>
    <w:rsid w:val="0076316D"/>
    <w:rsid w:val="007638AD"/>
    <w:rsid w:val="00764389"/>
    <w:rsid w:val="00764D73"/>
    <w:rsid w:val="00765082"/>
    <w:rsid w:val="007652A8"/>
    <w:rsid w:val="00765340"/>
    <w:rsid w:val="00766DFB"/>
    <w:rsid w:val="0076753F"/>
    <w:rsid w:val="007719DB"/>
    <w:rsid w:val="00771BFF"/>
    <w:rsid w:val="00772E60"/>
    <w:rsid w:val="007732E6"/>
    <w:rsid w:val="00774F9F"/>
    <w:rsid w:val="00775C73"/>
    <w:rsid w:val="0077787A"/>
    <w:rsid w:val="00780C88"/>
    <w:rsid w:val="007812DB"/>
    <w:rsid w:val="007826B9"/>
    <w:rsid w:val="007826D9"/>
    <w:rsid w:val="00782E82"/>
    <w:rsid w:val="00783028"/>
    <w:rsid w:val="00784E17"/>
    <w:rsid w:val="007852E9"/>
    <w:rsid w:val="00785B55"/>
    <w:rsid w:val="00786569"/>
    <w:rsid w:val="00787ACF"/>
    <w:rsid w:val="00790382"/>
    <w:rsid w:val="0079076F"/>
    <w:rsid w:val="00790884"/>
    <w:rsid w:val="007937FD"/>
    <w:rsid w:val="00793FF6"/>
    <w:rsid w:val="00794E23"/>
    <w:rsid w:val="007957D7"/>
    <w:rsid w:val="00795E8F"/>
    <w:rsid w:val="00797823"/>
    <w:rsid w:val="00797907"/>
    <w:rsid w:val="007A041C"/>
    <w:rsid w:val="007A0B54"/>
    <w:rsid w:val="007A12C8"/>
    <w:rsid w:val="007A210D"/>
    <w:rsid w:val="007A22F3"/>
    <w:rsid w:val="007A35C4"/>
    <w:rsid w:val="007A3723"/>
    <w:rsid w:val="007A4524"/>
    <w:rsid w:val="007A4611"/>
    <w:rsid w:val="007A4D7E"/>
    <w:rsid w:val="007A5483"/>
    <w:rsid w:val="007A5CD4"/>
    <w:rsid w:val="007A6138"/>
    <w:rsid w:val="007A6CFC"/>
    <w:rsid w:val="007A7C31"/>
    <w:rsid w:val="007B1661"/>
    <w:rsid w:val="007B42B5"/>
    <w:rsid w:val="007B44AC"/>
    <w:rsid w:val="007B4758"/>
    <w:rsid w:val="007B4C42"/>
    <w:rsid w:val="007B4E8A"/>
    <w:rsid w:val="007B6067"/>
    <w:rsid w:val="007B65EF"/>
    <w:rsid w:val="007C2EE8"/>
    <w:rsid w:val="007C361F"/>
    <w:rsid w:val="007C3FA7"/>
    <w:rsid w:val="007C401F"/>
    <w:rsid w:val="007C4D4D"/>
    <w:rsid w:val="007C4D79"/>
    <w:rsid w:val="007C678E"/>
    <w:rsid w:val="007C67A7"/>
    <w:rsid w:val="007C6AA2"/>
    <w:rsid w:val="007D03E9"/>
    <w:rsid w:val="007D0BC1"/>
    <w:rsid w:val="007D13AB"/>
    <w:rsid w:val="007D2106"/>
    <w:rsid w:val="007D4505"/>
    <w:rsid w:val="007D4FF0"/>
    <w:rsid w:val="007D66C2"/>
    <w:rsid w:val="007D6BF5"/>
    <w:rsid w:val="007D6CFF"/>
    <w:rsid w:val="007D7023"/>
    <w:rsid w:val="007D7AAE"/>
    <w:rsid w:val="007E006A"/>
    <w:rsid w:val="007E0C2D"/>
    <w:rsid w:val="007E10E7"/>
    <w:rsid w:val="007E1D19"/>
    <w:rsid w:val="007E2058"/>
    <w:rsid w:val="007E2220"/>
    <w:rsid w:val="007E257E"/>
    <w:rsid w:val="007E3E62"/>
    <w:rsid w:val="007E63F1"/>
    <w:rsid w:val="007E67F9"/>
    <w:rsid w:val="007E7BDA"/>
    <w:rsid w:val="007F0318"/>
    <w:rsid w:val="007F07FC"/>
    <w:rsid w:val="007F09A8"/>
    <w:rsid w:val="007F0E94"/>
    <w:rsid w:val="007F2A10"/>
    <w:rsid w:val="007F2EAC"/>
    <w:rsid w:val="007F3193"/>
    <w:rsid w:val="007F3306"/>
    <w:rsid w:val="007F69A1"/>
    <w:rsid w:val="007F6C2D"/>
    <w:rsid w:val="007F768E"/>
    <w:rsid w:val="007F7FA7"/>
    <w:rsid w:val="00800879"/>
    <w:rsid w:val="00800CBA"/>
    <w:rsid w:val="00801F32"/>
    <w:rsid w:val="008021BA"/>
    <w:rsid w:val="00802585"/>
    <w:rsid w:val="00802721"/>
    <w:rsid w:val="00802C89"/>
    <w:rsid w:val="008033AF"/>
    <w:rsid w:val="008033B8"/>
    <w:rsid w:val="008036F4"/>
    <w:rsid w:val="00803ADC"/>
    <w:rsid w:val="00803F41"/>
    <w:rsid w:val="00804FE5"/>
    <w:rsid w:val="00805D3B"/>
    <w:rsid w:val="0080699B"/>
    <w:rsid w:val="00807944"/>
    <w:rsid w:val="008111CC"/>
    <w:rsid w:val="00812166"/>
    <w:rsid w:val="00812910"/>
    <w:rsid w:val="00812AEC"/>
    <w:rsid w:val="008142E4"/>
    <w:rsid w:val="00814B31"/>
    <w:rsid w:val="00814F16"/>
    <w:rsid w:val="0081538A"/>
    <w:rsid w:val="00815881"/>
    <w:rsid w:val="00815C79"/>
    <w:rsid w:val="008169AA"/>
    <w:rsid w:val="00817E50"/>
    <w:rsid w:val="00817FD1"/>
    <w:rsid w:val="00820DCD"/>
    <w:rsid w:val="0082155D"/>
    <w:rsid w:val="00821A49"/>
    <w:rsid w:val="00822104"/>
    <w:rsid w:val="00822165"/>
    <w:rsid w:val="00822242"/>
    <w:rsid w:val="00823406"/>
    <w:rsid w:val="00824135"/>
    <w:rsid w:val="00825159"/>
    <w:rsid w:val="0082571B"/>
    <w:rsid w:val="00825B4A"/>
    <w:rsid w:val="00825DF8"/>
    <w:rsid w:val="008266C3"/>
    <w:rsid w:val="00826804"/>
    <w:rsid w:val="008308AE"/>
    <w:rsid w:val="00830BC1"/>
    <w:rsid w:val="00832487"/>
    <w:rsid w:val="00832918"/>
    <w:rsid w:val="00832A2C"/>
    <w:rsid w:val="0083346B"/>
    <w:rsid w:val="008337F9"/>
    <w:rsid w:val="00833FCB"/>
    <w:rsid w:val="008342B2"/>
    <w:rsid w:val="00834F5C"/>
    <w:rsid w:val="0083536D"/>
    <w:rsid w:val="00835E46"/>
    <w:rsid w:val="008360E9"/>
    <w:rsid w:val="00836162"/>
    <w:rsid w:val="0083731A"/>
    <w:rsid w:val="008373EE"/>
    <w:rsid w:val="00837583"/>
    <w:rsid w:val="00837BD7"/>
    <w:rsid w:val="00837CD4"/>
    <w:rsid w:val="0084029C"/>
    <w:rsid w:val="00843410"/>
    <w:rsid w:val="008446E3"/>
    <w:rsid w:val="0084474F"/>
    <w:rsid w:val="00844A00"/>
    <w:rsid w:val="00844B91"/>
    <w:rsid w:val="008450EC"/>
    <w:rsid w:val="00845CF7"/>
    <w:rsid w:val="00846A79"/>
    <w:rsid w:val="00846DE3"/>
    <w:rsid w:val="0085086E"/>
    <w:rsid w:val="008508C3"/>
    <w:rsid w:val="00850BD3"/>
    <w:rsid w:val="00851E53"/>
    <w:rsid w:val="00851EC6"/>
    <w:rsid w:val="00851F1E"/>
    <w:rsid w:val="00853535"/>
    <w:rsid w:val="008544B7"/>
    <w:rsid w:val="00854886"/>
    <w:rsid w:val="00857823"/>
    <w:rsid w:val="00857ADC"/>
    <w:rsid w:val="00857C27"/>
    <w:rsid w:val="00860435"/>
    <w:rsid w:val="00860478"/>
    <w:rsid w:val="008604B9"/>
    <w:rsid w:val="00860AF0"/>
    <w:rsid w:val="00860B4C"/>
    <w:rsid w:val="00860D2B"/>
    <w:rsid w:val="00861BF2"/>
    <w:rsid w:val="00862518"/>
    <w:rsid w:val="00864592"/>
    <w:rsid w:val="00864E1C"/>
    <w:rsid w:val="0086532A"/>
    <w:rsid w:val="00865591"/>
    <w:rsid w:val="00865806"/>
    <w:rsid w:val="00865A9B"/>
    <w:rsid w:val="008667EB"/>
    <w:rsid w:val="00866EC7"/>
    <w:rsid w:val="00867E75"/>
    <w:rsid w:val="00867F9B"/>
    <w:rsid w:val="00872BCD"/>
    <w:rsid w:val="008735CD"/>
    <w:rsid w:val="00873D7C"/>
    <w:rsid w:val="008748CC"/>
    <w:rsid w:val="00876762"/>
    <w:rsid w:val="00877C18"/>
    <w:rsid w:val="00877F6F"/>
    <w:rsid w:val="00881CCD"/>
    <w:rsid w:val="008833C1"/>
    <w:rsid w:val="00883727"/>
    <w:rsid w:val="00883CF6"/>
    <w:rsid w:val="00884537"/>
    <w:rsid w:val="00884BBD"/>
    <w:rsid w:val="00885865"/>
    <w:rsid w:val="00886D99"/>
    <w:rsid w:val="00886E01"/>
    <w:rsid w:val="00890105"/>
    <w:rsid w:val="00890261"/>
    <w:rsid w:val="00891544"/>
    <w:rsid w:val="008923D4"/>
    <w:rsid w:val="008942E6"/>
    <w:rsid w:val="00894551"/>
    <w:rsid w:val="00896B65"/>
    <w:rsid w:val="008A065F"/>
    <w:rsid w:val="008A0F80"/>
    <w:rsid w:val="008A17F0"/>
    <w:rsid w:val="008A1D1E"/>
    <w:rsid w:val="008A1D3C"/>
    <w:rsid w:val="008A1EAF"/>
    <w:rsid w:val="008A252F"/>
    <w:rsid w:val="008A377A"/>
    <w:rsid w:val="008A3EEC"/>
    <w:rsid w:val="008A4C57"/>
    <w:rsid w:val="008A554F"/>
    <w:rsid w:val="008A5556"/>
    <w:rsid w:val="008A5C9B"/>
    <w:rsid w:val="008A6146"/>
    <w:rsid w:val="008A6D50"/>
    <w:rsid w:val="008B0C29"/>
    <w:rsid w:val="008B0CDC"/>
    <w:rsid w:val="008B10C1"/>
    <w:rsid w:val="008B2E06"/>
    <w:rsid w:val="008B3A23"/>
    <w:rsid w:val="008B47A3"/>
    <w:rsid w:val="008B55FD"/>
    <w:rsid w:val="008B60F5"/>
    <w:rsid w:val="008B7C58"/>
    <w:rsid w:val="008B7EFE"/>
    <w:rsid w:val="008C07CF"/>
    <w:rsid w:val="008C1362"/>
    <w:rsid w:val="008C20EF"/>
    <w:rsid w:val="008C250E"/>
    <w:rsid w:val="008C2669"/>
    <w:rsid w:val="008C30BF"/>
    <w:rsid w:val="008C43F3"/>
    <w:rsid w:val="008C502E"/>
    <w:rsid w:val="008C5D54"/>
    <w:rsid w:val="008C62DC"/>
    <w:rsid w:val="008C6E06"/>
    <w:rsid w:val="008C7987"/>
    <w:rsid w:val="008D014D"/>
    <w:rsid w:val="008D1A8D"/>
    <w:rsid w:val="008D2AAF"/>
    <w:rsid w:val="008D35F9"/>
    <w:rsid w:val="008D4A6C"/>
    <w:rsid w:val="008D4E80"/>
    <w:rsid w:val="008D5A86"/>
    <w:rsid w:val="008D5F38"/>
    <w:rsid w:val="008E0CE4"/>
    <w:rsid w:val="008E2193"/>
    <w:rsid w:val="008E2611"/>
    <w:rsid w:val="008E2E94"/>
    <w:rsid w:val="008E2FB7"/>
    <w:rsid w:val="008E375A"/>
    <w:rsid w:val="008E421D"/>
    <w:rsid w:val="008E43D2"/>
    <w:rsid w:val="008E59E0"/>
    <w:rsid w:val="008E64C7"/>
    <w:rsid w:val="008E6EF0"/>
    <w:rsid w:val="008E709E"/>
    <w:rsid w:val="008E70AB"/>
    <w:rsid w:val="008E7351"/>
    <w:rsid w:val="008F105F"/>
    <w:rsid w:val="008F393E"/>
    <w:rsid w:val="008F453B"/>
    <w:rsid w:val="008F45A3"/>
    <w:rsid w:val="008F4D0A"/>
    <w:rsid w:val="008F6223"/>
    <w:rsid w:val="008F6EB2"/>
    <w:rsid w:val="008F7BEF"/>
    <w:rsid w:val="008F7D74"/>
    <w:rsid w:val="00901567"/>
    <w:rsid w:val="009016E3"/>
    <w:rsid w:val="00901946"/>
    <w:rsid w:val="0090227C"/>
    <w:rsid w:val="00902552"/>
    <w:rsid w:val="00902D23"/>
    <w:rsid w:val="00903204"/>
    <w:rsid w:val="0090392A"/>
    <w:rsid w:val="00903A09"/>
    <w:rsid w:val="00903B64"/>
    <w:rsid w:val="00904302"/>
    <w:rsid w:val="009047BE"/>
    <w:rsid w:val="0090506A"/>
    <w:rsid w:val="0090518C"/>
    <w:rsid w:val="009053C3"/>
    <w:rsid w:val="00906ED6"/>
    <w:rsid w:val="009075E0"/>
    <w:rsid w:val="00907BD8"/>
    <w:rsid w:val="0091112F"/>
    <w:rsid w:val="0091287B"/>
    <w:rsid w:val="00913B9E"/>
    <w:rsid w:val="00914215"/>
    <w:rsid w:val="009142EA"/>
    <w:rsid w:val="0091488A"/>
    <w:rsid w:val="00914A75"/>
    <w:rsid w:val="00916C45"/>
    <w:rsid w:val="00916D95"/>
    <w:rsid w:val="00917C65"/>
    <w:rsid w:val="0092112C"/>
    <w:rsid w:val="00921602"/>
    <w:rsid w:val="00921B75"/>
    <w:rsid w:val="00921C4D"/>
    <w:rsid w:val="00921F6F"/>
    <w:rsid w:val="00921FB3"/>
    <w:rsid w:val="00922425"/>
    <w:rsid w:val="0092330E"/>
    <w:rsid w:val="0092342D"/>
    <w:rsid w:val="00923FD8"/>
    <w:rsid w:val="0092477B"/>
    <w:rsid w:val="009251D9"/>
    <w:rsid w:val="00925F29"/>
    <w:rsid w:val="00927235"/>
    <w:rsid w:val="00927B7D"/>
    <w:rsid w:val="00930F42"/>
    <w:rsid w:val="00933126"/>
    <w:rsid w:val="00933330"/>
    <w:rsid w:val="00933DF3"/>
    <w:rsid w:val="009344C1"/>
    <w:rsid w:val="009346C3"/>
    <w:rsid w:val="009377C8"/>
    <w:rsid w:val="00937D48"/>
    <w:rsid w:val="00941902"/>
    <w:rsid w:val="00941D9E"/>
    <w:rsid w:val="00942B04"/>
    <w:rsid w:val="009445E6"/>
    <w:rsid w:val="009456F1"/>
    <w:rsid w:val="00945723"/>
    <w:rsid w:val="00951370"/>
    <w:rsid w:val="00952C4F"/>
    <w:rsid w:val="0095309C"/>
    <w:rsid w:val="00953411"/>
    <w:rsid w:val="00953FDA"/>
    <w:rsid w:val="00954847"/>
    <w:rsid w:val="00955107"/>
    <w:rsid w:val="00955623"/>
    <w:rsid w:val="00956C02"/>
    <w:rsid w:val="00956CE0"/>
    <w:rsid w:val="00960A7B"/>
    <w:rsid w:val="00961513"/>
    <w:rsid w:val="009641AB"/>
    <w:rsid w:val="0096496F"/>
    <w:rsid w:val="00964AE8"/>
    <w:rsid w:val="00965220"/>
    <w:rsid w:val="009659D8"/>
    <w:rsid w:val="0096629E"/>
    <w:rsid w:val="00966D5E"/>
    <w:rsid w:val="0097028C"/>
    <w:rsid w:val="009719EF"/>
    <w:rsid w:val="00971F7F"/>
    <w:rsid w:val="0097224C"/>
    <w:rsid w:val="0097257C"/>
    <w:rsid w:val="0097312F"/>
    <w:rsid w:val="0097332B"/>
    <w:rsid w:val="0097426B"/>
    <w:rsid w:val="00974680"/>
    <w:rsid w:val="00975015"/>
    <w:rsid w:val="00975860"/>
    <w:rsid w:val="00975B66"/>
    <w:rsid w:val="00975DFC"/>
    <w:rsid w:val="009763C2"/>
    <w:rsid w:val="00976473"/>
    <w:rsid w:val="00976FB5"/>
    <w:rsid w:val="00977B05"/>
    <w:rsid w:val="00980679"/>
    <w:rsid w:val="0098193A"/>
    <w:rsid w:val="00982871"/>
    <w:rsid w:val="009837C0"/>
    <w:rsid w:val="009841E5"/>
    <w:rsid w:val="00985620"/>
    <w:rsid w:val="00985AF7"/>
    <w:rsid w:val="00986008"/>
    <w:rsid w:val="009869BC"/>
    <w:rsid w:val="0098758F"/>
    <w:rsid w:val="0098771B"/>
    <w:rsid w:val="00987947"/>
    <w:rsid w:val="00990191"/>
    <w:rsid w:val="00990EFB"/>
    <w:rsid w:val="00990F9D"/>
    <w:rsid w:val="00990FF5"/>
    <w:rsid w:val="00991F1B"/>
    <w:rsid w:val="009926EE"/>
    <w:rsid w:val="00992853"/>
    <w:rsid w:val="00993686"/>
    <w:rsid w:val="00994086"/>
    <w:rsid w:val="00996E9A"/>
    <w:rsid w:val="0099716B"/>
    <w:rsid w:val="00997E1F"/>
    <w:rsid w:val="009A0131"/>
    <w:rsid w:val="009A0251"/>
    <w:rsid w:val="009A07DF"/>
    <w:rsid w:val="009A0C97"/>
    <w:rsid w:val="009A14D0"/>
    <w:rsid w:val="009A1B14"/>
    <w:rsid w:val="009A1BF0"/>
    <w:rsid w:val="009A2224"/>
    <w:rsid w:val="009A271F"/>
    <w:rsid w:val="009A2AFF"/>
    <w:rsid w:val="009A5F9B"/>
    <w:rsid w:val="009A644A"/>
    <w:rsid w:val="009A6D72"/>
    <w:rsid w:val="009A7AF0"/>
    <w:rsid w:val="009B1A14"/>
    <w:rsid w:val="009B251F"/>
    <w:rsid w:val="009B2FBF"/>
    <w:rsid w:val="009B3AE6"/>
    <w:rsid w:val="009B4DD1"/>
    <w:rsid w:val="009B50B8"/>
    <w:rsid w:val="009B62C3"/>
    <w:rsid w:val="009B6950"/>
    <w:rsid w:val="009B6984"/>
    <w:rsid w:val="009B6BBE"/>
    <w:rsid w:val="009B6CB4"/>
    <w:rsid w:val="009C0353"/>
    <w:rsid w:val="009C036C"/>
    <w:rsid w:val="009C097D"/>
    <w:rsid w:val="009C0CEF"/>
    <w:rsid w:val="009C197D"/>
    <w:rsid w:val="009C2D75"/>
    <w:rsid w:val="009C2DA3"/>
    <w:rsid w:val="009C3788"/>
    <w:rsid w:val="009C56FD"/>
    <w:rsid w:val="009C5DF9"/>
    <w:rsid w:val="009C649C"/>
    <w:rsid w:val="009C70FB"/>
    <w:rsid w:val="009C717A"/>
    <w:rsid w:val="009D01B4"/>
    <w:rsid w:val="009D1093"/>
    <w:rsid w:val="009D10EF"/>
    <w:rsid w:val="009D2E3B"/>
    <w:rsid w:val="009D30C6"/>
    <w:rsid w:val="009D3598"/>
    <w:rsid w:val="009D3EE8"/>
    <w:rsid w:val="009D40BF"/>
    <w:rsid w:val="009D5E8A"/>
    <w:rsid w:val="009D6B33"/>
    <w:rsid w:val="009D779D"/>
    <w:rsid w:val="009D7E8D"/>
    <w:rsid w:val="009E1F98"/>
    <w:rsid w:val="009E2D9B"/>
    <w:rsid w:val="009E2DEA"/>
    <w:rsid w:val="009E3697"/>
    <w:rsid w:val="009E3700"/>
    <w:rsid w:val="009E3884"/>
    <w:rsid w:val="009E3EF5"/>
    <w:rsid w:val="009E424A"/>
    <w:rsid w:val="009E4488"/>
    <w:rsid w:val="009E713C"/>
    <w:rsid w:val="009F08BE"/>
    <w:rsid w:val="009F232F"/>
    <w:rsid w:val="009F2C73"/>
    <w:rsid w:val="009F30D7"/>
    <w:rsid w:val="009F376E"/>
    <w:rsid w:val="009F4A7A"/>
    <w:rsid w:val="009F614B"/>
    <w:rsid w:val="009F70E2"/>
    <w:rsid w:val="009F73E6"/>
    <w:rsid w:val="009F7B46"/>
    <w:rsid w:val="00A0121B"/>
    <w:rsid w:val="00A02FDA"/>
    <w:rsid w:val="00A03887"/>
    <w:rsid w:val="00A04349"/>
    <w:rsid w:val="00A04B73"/>
    <w:rsid w:val="00A05441"/>
    <w:rsid w:val="00A05F0A"/>
    <w:rsid w:val="00A07189"/>
    <w:rsid w:val="00A103A7"/>
    <w:rsid w:val="00A10835"/>
    <w:rsid w:val="00A10E7B"/>
    <w:rsid w:val="00A11C11"/>
    <w:rsid w:val="00A11EC0"/>
    <w:rsid w:val="00A1402A"/>
    <w:rsid w:val="00A14E59"/>
    <w:rsid w:val="00A1533E"/>
    <w:rsid w:val="00A155B6"/>
    <w:rsid w:val="00A1598B"/>
    <w:rsid w:val="00A15AD4"/>
    <w:rsid w:val="00A15B59"/>
    <w:rsid w:val="00A15C5E"/>
    <w:rsid w:val="00A16642"/>
    <w:rsid w:val="00A1723E"/>
    <w:rsid w:val="00A17B1D"/>
    <w:rsid w:val="00A20602"/>
    <w:rsid w:val="00A20B74"/>
    <w:rsid w:val="00A21F51"/>
    <w:rsid w:val="00A22094"/>
    <w:rsid w:val="00A22C06"/>
    <w:rsid w:val="00A236F4"/>
    <w:rsid w:val="00A24DFB"/>
    <w:rsid w:val="00A2569C"/>
    <w:rsid w:val="00A260B3"/>
    <w:rsid w:val="00A27332"/>
    <w:rsid w:val="00A27561"/>
    <w:rsid w:val="00A27E73"/>
    <w:rsid w:val="00A300B8"/>
    <w:rsid w:val="00A32865"/>
    <w:rsid w:val="00A32918"/>
    <w:rsid w:val="00A32EC7"/>
    <w:rsid w:val="00A34AAD"/>
    <w:rsid w:val="00A36439"/>
    <w:rsid w:val="00A3649E"/>
    <w:rsid w:val="00A40B47"/>
    <w:rsid w:val="00A4230A"/>
    <w:rsid w:val="00A42811"/>
    <w:rsid w:val="00A4336C"/>
    <w:rsid w:val="00A447C7"/>
    <w:rsid w:val="00A45C68"/>
    <w:rsid w:val="00A46148"/>
    <w:rsid w:val="00A46CFB"/>
    <w:rsid w:val="00A47DAA"/>
    <w:rsid w:val="00A507D6"/>
    <w:rsid w:val="00A509C3"/>
    <w:rsid w:val="00A51660"/>
    <w:rsid w:val="00A517FE"/>
    <w:rsid w:val="00A51AA1"/>
    <w:rsid w:val="00A52C0C"/>
    <w:rsid w:val="00A53B5D"/>
    <w:rsid w:val="00A5408A"/>
    <w:rsid w:val="00A5458D"/>
    <w:rsid w:val="00A55092"/>
    <w:rsid w:val="00A556E5"/>
    <w:rsid w:val="00A57058"/>
    <w:rsid w:val="00A57E1B"/>
    <w:rsid w:val="00A60331"/>
    <w:rsid w:val="00A61D8E"/>
    <w:rsid w:val="00A6251A"/>
    <w:rsid w:val="00A62F86"/>
    <w:rsid w:val="00A62FF1"/>
    <w:rsid w:val="00A64206"/>
    <w:rsid w:val="00A65602"/>
    <w:rsid w:val="00A66443"/>
    <w:rsid w:val="00A66C46"/>
    <w:rsid w:val="00A6772B"/>
    <w:rsid w:val="00A67A97"/>
    <w:rsid w:val="00A70861"/>
    <w:rsid w:val="00A740A2"/>
    <w:rsid w:val="00A75035"/>
    <w:rsid w:val="00A75D89"/>
    <w:rsid w:val="00A7729E"/>
    <w:rsid w:val="00A81C92"/>
    <w:rsid w:val="00A82961"/>
    <w:rsid w:val="00A83913"/>
    <w:rsid w:val="00A840D6"/>
    <w:rsid w:val="00A84313"/>
    <w:rsid w:val="00A85721"/>
    <w:rsid w:val="00A85F5D"/>
    <w:rsid w:val="00A860F6"/>
    <w:rsid w:val="00A871D4"/>
    <w:rsid w:val="00A8728C"/>
    <w:rsid w:val="00A8745D"/>
    <w:rsid w:val="00A87E36"/>
    <w:rsid w:val="00A9000B"/>
    <w:rsid w:val="00A901A4"/>
    <w:rsid w:val="00A9084A"/>
    <w:rsid w:val="00A91040"/>
    <w:rsid w:val="00A913D5"/>
    <w:rsid w:val="00A91ED9"/>
    <w:rsid w:val="00A91FA6"/>
    <w:rsid w:val="00A91FEA"/>
    <w:rsid w:val="00A923BB"/>
    <w:rsid w:val="00A92791"/>
    <w:rsid w:val="00A930FE"/>
    <w:rsid w:val="00A936A5"/>
    <w:rsid w:val="00A93EC9"/>
    <w:rsid w:val="00A93F13"/>
    <w:rsid w:val="00A95696"/>
    <w:rsid w:val="00A956EA"/>
    <w:rsid w:val="00A9579B"/>
    <w:rsid w:val="00A95911"/>
    <w:rsid w:val="00A95F10"/>
    <w:rsid w:val="00A97136"/>
    <w:rsid w:val="00A97B64"/>
    <w:rsid w:val="00AA0074"/>
    <w:rsid w:val="00AA1301"/>
    <w:rsid w:val="00AA1626"/>
    <w:rsid w:val="00AA1C2B"/>
    <w:rsid w:val="00AA4376"/>
    <w:rsid w:val="00AA5634"/>
    <w:rsid w:val="00AA567C"/>
    <w:rsid w:val="00AA56AD"/>
    <w:rsid w:val="00AA5CAD"/>
    <w:rsid w:val="00AA6B57"/>
    <w:rsid w:val="00AA790B"/>
    <w:rsid w:val="00AB03FC"/>
    <w:rsid w:val="00AB0750"/>
    <w:rsid w:val="00AB1C2E"/>
    <w:rsid w:val="00AB2096"/>
    <w:rsid w:val="00AB20DA"/>
    <w:rsid w:val="00AB2802"/>
    <w:rsid w:val="00AB36D8"/>
    <w:rsid w:val="00AB4605"/>
    <w:rsid w:val="00AB474A"/>
    <w:rsid w:val="00AB6B8A"/>
    <w:rsid w:val="00AB6BEF"/>
    <w:rsid w:val="00AB71CB"/>
    <w:rsid w:val="00AB7C1C"/>
    <w:rsid w:val="00AC00A6"/>
    <w:rsid w:val="00AC0C1E"/>
    <w:rsid w:val="00AC1536"/>
    <w:rsid w:val="00AC2A02"/>
    <w:rsid w:val="00AC3091"/>
    <w:rsid w:val="00AC3F4D"/>
    <w:rsid w:val="00AC4057"/>
    <w:rsid w:val="00AC4B1F"/>
    <w:rsid w:val="00AC4DA8"/>
    <w:rsid w:val="00AC58C5"/>
    <w:rsid w:val="00AC6439"/>
    <w:rsid w:val="00AC75BB"/>
    <w:rsid w:val="00AC7B24"/>
    <w:rsid w:val="00AD016A"/>
    <w:rsid w:val="00AD0ACA"/>
    <w:rsid w:val="00AD0E22"/>
    <w:rsid w:val="00AD13D7"/>
    <w:rsid w:val="00AD16C2"/>
    <w:rsid w:val="00AD1B78"/>
    <w:rsid w:val="00AD2440"/>
    <w:rsid w:val="00AD2A2E"/>
    <w:rsid w:val="00AD323D"/>
    <w:rsid w:val="00AD35EE"/>
    <w:rsid w:val="00AD371E"/>
    <w:rsid w:val="00AD4FCE"/>
    <w:rsid w:val="00AD7637"/>
    <w:rsid w:val="00AE16C6"/>
    <w:rsid w:val="00AE24B8"/>
    <w:rsid w:val="00AE2B79"/>
    <w:rsid w:val="00AE41C2"/>
    <w:rsid w:val="00AE591B"/>
    <w:rsid w:val="00AE649E"/>
    <w:rsid w:val="00AE6EC2"/>
    <w:rsid w:val="00AE7369"/>
    <w:rsid w:val="00AE7AED"/>
    <w:rsid w:val="00AF0C9E"/>
    <w:rsid w:val="00AF0F0D"/>
    <w:rsid w:val="00AF1D1D"/>
    <w:rsid w:val="00AF4AE1"/>
    <w:rsid w:val="00AF4AF0"/>
    <w:rsid w:val="00AF64AA"/>
    <w:rsid w:val="00AF6648"/>
    <w:rsid w:val="00AF6DE0"/>
    <w:rsid w:val="00B00FEE"/>
    <w:rsid w:val="00B01CFA"/>
    <w:rsid w:val="00B0223A"/>
    <w:rsid w:val="00B02283"/>
    <w:rsid w:val="00B0300B"/>
    <w:rsid w:val="00B0314A"/>
    <w:rsid w:val="00B037FF"/>
    <w:rsid w:val="00B038EE"/>
    <w:rsid w:val="00B03AE7"/>
    <w:rsid w:val="00B0516F"/>
    <w:rsid w:val="00B0564A"/>
    <w:rsid w:val="00B06015"/>
    <w:rsid w:val="00B0602F"/>
    <w:rsid w:val="00B06F42"/>
    <w:rsid w:val="00B07CAD"/>
    <w:rsid w:val="00B11EA6"/>
    <w:rsid w:val="00B11F09"/>
    <w:rsid w:val="00B12090"/>
    <w:rsid w:val="00B120BB"/>
    <w:rsid w:val="00B1249F"/>
    <w:rsid w:val="00B12775"/>
    <w:rsid w:val="00B12B8F"/>
    <w:rsid w:val="00B13B1C"/>
    <w:rsid w:val="00B13DD9"/>
    <w:rsid w:val="00B13F04"/>
    <w:rsid w:val="00B143B7"/>
    <w:rsid w:val="00B14717"/>
    <w:rsid w:val="00B1488C"/>
    <w:rsid w:val="00B158D7"/>
    <w:rsid w:val="00B15AF5"/>
    <w:rsid w:val="00B165F3"/>
    <w:rsid w:val="00B204AA"/>
    <w:rsid w:val="00B20DFA"/>
    <w:rsid w:val="00B22233"/>
    <w:rsid w:val="00B2229A"/>
    <w:rsid w:val="00B22631"/>
    <w:rsid w:val="00B22A29"/>
    <w:rsid w:val="00B23935"/>
    <w:rsid w:val="00B24481"/>
    <w:rsid w:val="00B244C2"/>
    <w:rsid w:val="00B244FE"/>
    <w:rsid w:val="00B24867"/>
    <w:rsid w:val="00B25362"/>
    <w:rsid w:val="00B255E0"/>
    <w:rsid w:val="00B277FA"/>
    <w:rsid w:val="00B300A0"/>
    <w:rsid w:val="00B303FD"/>
    <w:rsid w:val="00B3071C"/>
    <w:rsid w:val="00B319B4"/>
    <w:rsid w:val="00B32BB4"/>
    <w:rsid w:val="00B331B4"/>
    <w:rsid w:val="00B3455D"/>
    <w:rsid w:val="00B3456A"/>
    <w:rsid w:val="00B3591A"/>
    <w:rsid w:val="00B370FA"/>
    <w:rsid w:val="00B37DBB"/>
    <w:rsid w:val="00B407DF"/>
    <w:rsid w:val="00B4111D"/>
    <w:rsid w:val="00B414BF"/>
    <w:rsid w:val="00B41620"/>
    <w:rsid w:val="00B41D64"/>
    <w:rsid w:val="00B432CC"/>
    <w:rsid w:val="00B44D8F"/>
    <w:rsid w:val="00B45360"/>
    <w:rsid w:val="00B4542D"/>
    <w:rsid w:val="00B4798A"/>
    <w:rsid w:val="00B47B82"/>
    <w:rsid w:val="00B50CFD"/>
    <w:rsid w:val="00B5106D"/>
    <w:rsid w:val="00B51227"/>
    <w:rsid w:val="00B5158E"/>
    <w:rsid w:val="00B5220E"/>
    <w:rsid w:val="00B52994"/>
    <w:rsid w:val="00B52EE4"/>
    <w:rsid w:val="00B53645"/>
    <w:rsid w:val="00B539DC"/>
    <w:rsid w:val="00B53AE4"/>
    <w:rsid w:val="00B53EF3"/>
    <w:rsid w:val="00B54FDE"/>
    <w:rsid w:val="00B572A8"/>
    <w:rsid w:val="00B575B4"/>
    <w:rsid w:val="00B60849"/>
    <w:rsid w:val="00B61A44"/>
    <w:rsid w:val="00B61D1F"/>
    <w:rsid w:val="00B62400"/>
    <w:rsid w:val="00B62E9B"/>
    <w:rsid w:val="00B6355A"/>
    <w:rsid w:val="00B640EB"/>
    <w:rsid w:val="00B64187"/>
    <w:rsid w:val="00B658D5"/>
    <w:rsid w:val="00B65CCF"/>
    <w:rsid w:val="00B6632D"/>
    <w:rsid w:val="00B67E6F"/>
    <w:rsid w:val="00B67F15"/>
    <w:rsid w:val="00B70C35"/>
    <w:rsid w:val="00B718F8"/>
    <w:rsid w:val="00B7340F"/>
    <w:rsid w:val="00B73A98"/>
    <w:rsid w:val="00B747D1"/>
    <w:rsid w:val="00B758DD"/>
    <w:rsid w:val="00B75FEE"/>
    <w:rsid w:val="00B76366"/>
    <w:rsid w:val="00B767E2"/>
    <w:rsid w:val="00B77201"/>
    <w:rsid w:val="00B77444"/>
    <w:rsid w:val="00B776A1"/>
    <w:rsid w:val="00B77B0A"/>
    <w:rsid w:val="00B80226"/>
    <w:rsid w:val="00B803F3"/>
    <w:rsid w:val="00B8129E"/>
    <w:rsid w:val="00B81BD2"/>
    <w:rsid w:val="00B81D54"/>
    <w:rsid w:val="00B81E2F"/>
    <w:rsid w:val="00B825D3"/>
    <w:rsid w:val="00B829D2"/>
    <w:rsid w:val="00B82BAC"/>
    <w:rsid w:val="00B830C9"/>
    <w:rsid w:val="00B8585C"/>
    <w:rsid w:val="00B85CD7"/>
    <w:rsid w:val="00B85E83"/>
    <w:rsid w:val="00B86CA3"/>
    <w:rsid w:val="00B87635"/>
    <w:rsid w:val="00B87FAE"/>
    <w:rsid w:val="00B90770"/>
    <w:rsid w:val="00B915CB"/>
    <w:rsid w:val="00B92899"/>
    <w:rsid w:val="00B92D16"/>
    <w:rsid w:val="00B935B5"/>
    <w:rsid w:val="00B93903"/>
    <w:rsid w:val="00B94113"/>
    <w:rsid w:val="00B94950"/>
    <w:rsid w:val="00B96147"/>
    <w:rsid w:val="00B96A56"/>
    <w:rsid w:val="00B96ACD"/>
    <w:rsid w:val="00BA09A5"/>
    <w:rsid w:val="00BA19EC"/>
    <w:rsid w:val="00BA1A4F"/>
    <w:rsid w:val="00BA1C6A"/>
    <w:rsid w:val="00BA32F3"/>
    <w:rsid w:val="00BA3545"/>
    <w:rsid w:val="00BA3CE6"/>
    <w:rsid w:val="00BA52F0"/>
    <w:rsid w:val="00BA6AA3"/>
    <w:rsid w:val="00BB0521"/>
    <w:rsid w:val="00BB135E"/>
    <w:rsid w:val="00BB1C33"/>
    <w:rsid w:val="00BB263E"/>
    <w:rsid w:val="00BB273E"/>
    <w:rsid w:val="00BB386A"/>
    <w:rsid w:val="00BB3EB0"/>
    <w:rsid w:val="00BB3F85"/>
    <w:rsid w:val="00BB4FA9"/>
    <w:rsid w:val="00BB4FDD"/>
    <w:rsid w:val="00BB6743"/>
    <w:rsid w:val="00BB694A"/>
    <w:rsid w:val="00BB69D8"/>
    <w:rsid w:val="00BB7E79"/>
    <w:rsid w:val="00BC00FC"/>
    <w:rsid w:val="00BC0C9D"/>
    <w:rsid w:val="00BC1A13"/>
    <w:rsid w:val="00BC1AF0"/>
    <w:rsid w:val="00BC1FDA"/>
    <w:rsid w:val="00BC2267"/>
    <w:rsid w:val="00BC2F9D"/>
    <w:rsid w:val="00BC40A7"/>
    <w:rsid w:val="00BC4272"/>
    <w:rsid w:val="00BC4607"/>
    <w:rsid w:val="00BC4D6C"/>
    <w:rsid w:val="00BC4D87"/>
    <w:rsid w:val="00BC5235"/>
    <w:rsid w:val="00BC6A2B"/>
    <w:rsid w:val="00BC6A38"/>
    <w:rsid w:val="00BC6C59"/>
    <w:rsid w:val="00BC7357"/>
    <w:rsid w:val="00BD17AC"/>
    <w:rsid w:val="00BD1AB4"/>
    <w:rsid w:val="00BD262E"/>
    <w:rsid w:val="00BD2691"/>
    <w:rsid w:val="00BD270A"/>
    <w:rsid w:val="00BD2965"/>
    <w:rsid w:val="00BD38D6"/>
    <w:rsid w:val="00BE0DC3"/>
    <w:rsid w:val="00BE2563"/>
    <w:rsid w:val="00BE393F"/>
    <w:rsid w:val="00BE3B5B"/>
    <w:rsid w:val="00BE6EC0"/>
    <w:rsid w:val="00BE79B7"/>
    <w:rsid w:val="00BF1587"/>
    <w:rsid w:val="00BF18A9"/>
    <w:rsid w:val="00BF1DA8"/>
    <w:rsid w:val="00BF2156"/>
    <w:rsid w:val="00BF235A"/>
    <w:rsid w:val="00BF244A"/>
    <w:rsid w:val="00BF2E30"/>
    <w:rsid w:val="00BF3A59"/>
    <w:rsid w:val="00BF3CC6"/>
    <w:rsid w:val="00BF4239"/>
    <w:rsid w:val="00BF4448"/>
    <w:rsid w:val="00BF53F3"/>
    <w:rsid w:val="00BF545E"/>
    <w:rsid w:val="00BF5EA7"/>
    <w:rsid w:val="00BF6193"/>
    <w:rsid w:val="00BF6291"/>
    <w:rsid w:val="00BF6B98"/>
    <w:rsid w:val="00C004E7"/>
    <w:rsid w:val="00C00892"/>
    <w:rsid w:val="00C00F49"/>
    <w:rsid w:val="00C010C9"/>
    <w:rsid w:val="00C0237D"/>
    <w:rsid w:val="00C03BFC"/>
    <w:rsid w:val="00C043B8"/>
    <w:rsid w:val="00C04CFA"/>
    <w:rsid w:val="00C04DA9"/>
    <w:rsid w:val="00C04FE6"/>
    <w:rsid w:val="00C05FD6"/>
    <w:rsid w:val="00C075AD"/>
    <w:rsid w:val="00C07746"/>
    <w:rsid w:val="00C11A6C"/>
    <w:rsid w:val="00C12565"/>
    <w:rsid w:val="00C12D7E"/>
    <w:rsid w:val="00C12EF5"/>
    <w:rsid w:val="00C1317F"/>
    <w:rsid w:val="00C14E45"/>
    <w:rsid w:val="00C20919"/>
    <w:rsid w:val="00C20F9D"/>
    <w:rsid w:val="00C21C44"/>
    <w:rsid w:val="00C21C79"/>
    <w:rsid w:val="00C22051"/>
    <w:rsid w:val="00C22139"/>
    <w:rsid w:val="00C22378"/>
    <w:rsid w:val="00C22E12"/>
    <w:rsid w:val="00C2334F"/>
    <w:rsid w:val="00C233C3"/>
    <w:rsid w:val="00C235D6"/>
    <w:rsid w:val="00C236BD"/>
    <w:rsid w:val="00C238C6"/>
    <w:rsid w:val="00C259F4"/>
    <w:rsid w:val="00C27000"/>
    <w:rsid w:val="00C300F1"/>
    <w:rsid w:val="00C3011E"/>
    <w:rsid w:val="00C31F17"/>
    <w:rsid w:val="00C326D8"/>
    <w:rsid w:val="00C32C81"/>
    <w:rsid w:val="00C32F7C"/>
    <w:rsid w:val="00C342C4"/>
    <w:rsid w:val="00C3442A"/>
    <w:rsid w:val="00C34675"/>
    <w:rsid w:val="00C35E2E"/>
    <w:rsid w:val="00C363AB"/>
    <w:rsid w:val="00C37BCC"/>
    <w:rsid w:val="00C4117E"/>
    <w:rsid w:val="00C41A84"/>
    <w:rsid w:val="00C42152"/>
    <w:rsid w:val="00C42BB1"/>
    <w:rsid w:val="00C446F3"/>
    <w:rsid w:val="00C451A2"/>
    <w:rsid w:val="00C46C18"/>
    <w:rsid w:val="00C46D54"/>
    <w:rsid w:val="00C4706E"/>
    <w:rsid w:val="00C47E2D"/>
    <w:rsid w:val="00C50860"/>
    <w:rsid w:val="00C50917"/>
    <w:rsid w:val="00C52B29"/>
    <w:rsid w:val="00C53DD1"/>
    <w:rsid w:val="00C54121"/>
    <w:rsid w:val="00C547D1"/>
    <w:rsid w:val="00C554EA"/>
    <w:rsid w:val="00C5575A"/>
    <w:rsid w:val="00C568DF"/>
    <w:rsid w:val="00C5733C"/>
    <w:rsid w:val="00C60750"/>
    <w:rsid w:val="00C61988"/>
    <w:rsid w:val="00C62ACD"/>
    <w:rsid w:val="00C63A9B"/>
    <w:rsid w:val="00C63BCF"/>
    <w:rsid w:val="00C63D3B"/>
    <w:rsid w:val="00C64145"/>
    <w:rsid w:val="00C65C75"/>
    <w:rsid w:val="00C66680"/>
    <w:rsid w:val="00C66B88"/>
    <w:rsid w:val="00C67CDF"/>
    <w:rsid w:val="00C67E76"/>
    <w:rsid w:val="00C70263"/>
    <w:rsid w:val="00C704C1"/>
    <w:rsid w:val="00C709A4"/>
    <w:rsid w:val="00C70D65"/>
    <w:rsid w:val="00C7138E"/>
    <w:rsid w:val="00C72102"/>
    <w:rsid w:val="00C735B5"/>
    <w:rsid w:val="00C73E57"/>
    <w:rsid w:val="00C74F22"/>
    <w:rsid w:val="00C7596C"/>
    <w:rsid w:val="00C76473"/>
    <w:rsid w:val="00C76E5F"/>
    <w:rsid w:val="00C7745A"/>
    <w:rsid w:val="00C7756D"/>
    <w:rsid w:val="00C779AF"/>
    <w:rsid w:val="00C80AF2"/>
    <w:rsid w:val="00C81076"/>
    <w:rsid w:val="00C81078"/>
    <w:rsid w:val="00C814F6"/>
    <w:rsid w:val="00C832D1"/>
    <w:rsid w:val="00C83A46"/>
    <w:rsid w:val="00C84AD0"/>
    <w:rsid w:val="00C85425"/>
    <w:rsid w:val="00C85A30"/>
    <w:rsid w:val="00C8648C"/>
    <w:rsid w:val="00C865F9"/>
    <w:rsid w:val="00C86656"/>
    <w:rsid w:val="00C90C9E"/>
    <w:rsid w:val="00C90F9A"/>
    <w:rsid w:val="00C91235"/>
    <w:rsid w:val="00C9183C"/>
    <w:rsid w:val="00C93508"/>
    <w:rsid w:val="00C94AD6"/>
    <w:rsid w:val="00C94B05"/>
    <w:rsid w:val="00C94E88"/>
    <w:rsid w:val="00C96903"/>
    <w:rsid w:val="00C97A0E"/>
    <w:rsid w:val="00C97AAD"/>
    <w:rsid w:val="00CA15CF"/>
    <w:rsid w:val="00CA1F7D"/>
    <w:rsid w:val="00CA2563"/>
    <w:rsid w:val="00CA28DC"/>
    <w:rsid w:val="00CA373D"/>
    <w:rsid w:val="00CA3778"/>
    <w:rsid w:val="00CA3C37"/>
    <w:rsid w:val="00CA3E5A"/>
    <w:rsid w:val="00CA5020"/>
    <w:rsid w:val="00CA51DD"/>
    <w:rsid w:val="00CA5352"/>
    <w:rsid w:val="00CA5448"/>
    <w:rsid w:val="00CA5DDE"/>
    <w:rsid w:val="00CA775B"/>
    <w:rsid w:val="00CB00CB"/>
    <w:rsid w:val="00CB1B02"/>
    <w:rsid w:val="00CB1BED"/>
    <w:rsid w:val="00CB2F40"/>
    <w:rsid w:val="00CB3F1F"/>
    <w:rsid w:val="00CB4BE3"/>
    <w:rsid w:val="00CB4E0D"/>
    <w:rsid w:val="00CB5761"/>
    <w:rsid w:val="00CB70DF"/>
    <w:rsid w:val="00CB7349"/>
    <w:rsid w:val="00CB78C8"/>
    <w:rsid w:val="00CC4533"/>
    <w:rsid w:val="00CC486D"/>
    <w:rsid w:val="00CC527C"/>
    <w:rsid w:val="00CC5310"/>
    <w:rsid w:val="00CC576E"/>
    <w:rsid w:val="00CC5A91"/>
    <w:rsid w:val="00CC5EAF"/>
    <w:rsid w:val="00CC6295"/>
    <w:rsid w:val="00CC689C"/>
    <w:rsid w:val="00CC6E65"/>
    <w:rsid w:val="00CC7667"/>
    <w:rsid w:val="00CD15BB"/>
    <w:rsid w:val="00CD31FC"/>
    <w:rsid w:val="00CD3F28"/>
    <w:rsid w:val="00CD4342"/>
    <w:rsid w:val="00CD4B4E"/>
    <w:rsid w:val="00CD5032"/>
    <w:rsid w:val="00CD6EC9"/>
    <w:rsid w:val="00CE04B7"/>
    <w:rsid w:val="00CE0883"/>
    <w:rsid w:val="00CE0952"/>
    <w:rsid w:val="00CE0CAB"/>
    <w:rsid w:val="00CE0D8E"/>
    <w:rsid w:val="00CE1132"/>
    <w:rsid w:val="00CE2802"/>
    <w:rsid w:val="00CE342C"/>
    <w:rsid w:val="00CE4321"/>
    <w:rsid w:val="00CE4CF4"/>
    <w:rsid w:val="00CE5DDB"/>
    <w:rsid w:val="00CE6341"/>
    <w:rsid w:val="00CE689F"/>
    <w:rsid w:val="00CE716B"/>
    <w:rsid w:val="00CE7A7F"/>
    <w:rsid w:val="00CF091E"/>
    <w:rsid w:val="00CF09B5"/>
    <w:rsid w:val="00CF1357"/>
    <w:rsid w:val="00CF1D60"/>
    <w:rsid w:val="00CF1FA5"/>
    <w:rsid w:val="00CF3087"/>
    <w:rsid w:val="00CF4170"/>
    <w:rsid w:val="00CF5251"/>
    <w:rsid w:val="00CF6A6F"/>
    <w:rsid w:val="00CF7304"/>
    <w:rsid w:val="00CF79D0"/>
    <w:rsid w:val="00CF7E16"/>
    <w:rsid w:val="00D014A0"/>
    <w:rsid w:val="00D01AD9"/>
    <w:rsid w:val="00D0222D"/>
    <w:rsid w:val="00D0257C"/>
    <w:rsid w:val="00D044FC"/>
    <w:rsid w:val="00D04C50"/>
    <w:rsid w:val="00D05CD0"/>
    <w:rsid w:val="00D05E2C"/>
    <w:rsid w:val="00D063D2"/>
    <w:rsid w:val="00D06C41"/>
    <w:rsid w:val="00D07EBC"/>
    <w:rsid w:val="00D112C0"/>
    <w:rsid w:val="00D1391F"/>
    <w:rsid w:val="00D14312"/>
    <w:rsid w:val="00D1487C"/>
    <w:rsid w:val="00D14C49"/>
    <w:rsid w:val="00D17358"/>
    <w:rsid w:val="00D174C9"/>
    <w:rsid w:val="00D20422"/>
    <w:rsid w:val="00D205E1"/>
    <w:rsid w:val="00D21209"/>
    <w:rsid w:val="00D21FBC"/>
    <w:rsid w:val="00D22073"/>
    <w:rsid w:val="00D239A8"/>
    <w:rsid w:val="00D2407D"/>
    <w:rsid w:val="00D25D0F"/>
    <w:rsid w:val="00D27FD6"/>
    <w:rsid w:val="00D30004"/>
    <w:rsid w:val="00D30394"/>
    <w:rsid w:val="00D3056E"/>
    <w:rsid w:val="00D31116"/>
    <w:rsid w:val="00D31671"/>
    <w:rsid w:val="00D3234B"/>
    <w:rsid w:val="00D344AA"/>
    <w:rsid w:val="00D35FFA"/>
    <w:rsid w:val="00D37900"/>
    <w:rsid w:val="00D37B07"/>
    <w:rsid w:val="00D4075E"/>
    <w:rsid w:val="00D41368"/>
    <w:rsid w:val="00D41CCE"/>
    <w:rsid w:val="00D42D6A"/>
    <w:rsid w:val="00D43498"/>
    <w:rsid w:val="00D4401F"/>
    <w:rsid w:val="00D45842"/>
    <w:rsid w:val="00D45EB2"/>
    <w:rsid w:val="00D46A50"/>
    <w:rsid w:val="00D46F55"/>
    <w:rsid w:val="00D47091"/>
    <w:rsid w:val="00D47570"/>
    <w:rsid w:val="00D5076F"/>
    <w:rsid w:val="00D5181A"/>
    <w:rsid w:val="00D51839"/>
    <w:rsid w:val="00D51E3D"/>
    <w:rsid w:val="00D524FD"/>
    <w:rsid w:val="00D52775"/>
    <w:rsid w:val="00D530EE"/>
    <w:rsid w:val="00D53E4B"/>
    <w:rsid w:val="00D5428D"/>
    <w:rsid w:val="00D55056"/>
    <w:rsid w:val="00D604FB"/>
    <w:rsid w:val="00D608AB"/>
    <w:rsid w:val="00D6150B"/>
    <w:rsid w:val="00D62346"/>
    <w:rsid w:val="00D62FAC"/>
    <w:rsid w:val="00D633C0"/>
    <w:rsid w:val="00D65C34"/>
    <w:rsid w:val="00D65F54"/>
    <w:rsid w:val="00D67143"/>
    <w:rsid w:val="00D67C5E"/>
    <w:rsid w:val="00D704A4"/>
    <w:rsid w:val="00D713F0"/>
    <w:rsid w:val="00D727D2"/>
    <w:rsid w:val="00D728DA"/>
    <w:rsid w:val="00D72A47"/>
    <w:rsid w:val="00D72B6F"/>
    <w:rsid w:val="00D72D0F"/>
    <w:rsid w:val="00D73472"/>
    <w:rsid w:val="00D7363D"/>
    <w:rsid w:val="00D73D0D"/>
    <w:rsid w:val="00D754D4"/>
    <w:rsid w:val="00D7608F"/>
    <w:rsid w:val="00D77256"/>
    <w:rsid w:val="00D775C4"/>
    <w:rsid w:val="00D77619"/>
    <w:rsid w:val="00D80A09"/>
    <w:rsid w:val="00D81CFE"/>
    <w:rsid w:val="00D834D6"/>
    <w:rsid w:val="00D835E3"/>
    <w:rsid w:val="00D84156"/>
    <w:rsid w:val="00D845F3"/>
    <w:rsid w:val="00D84F1F"/>
    <w:rsid w:val="00D858A5"/>
    <w:rsid w:val="00D85A0C"/>
    <w:rsid w:val="00D864EF"/>
    <w:rsid w:val="00D919A8"/>
    <w:rsid w:val="00D9257B"/>
    <w:rsid w:val="00D93BCA"/>
    <w:rsid w:val="00D93F31"/>
    <w:rsid w:val="00D9401C"/>
    <w:rsid w:val="00D9488F"/>
    <w:rsid w:val="00D94E36"/>
    <w:rsid w:val="00D94F49"/>
    <w:rsid w:val="00D957DB"/>
    <w:rsid w:val="00D95AF9"/>
    <w:rsid w:val="00D968A1"/>
    <w:rsid w:val="00D96E44"/>
    <w:rsid w:val="00D9736C"/>
    <w:rsid w:val="00D97620"/>
    <w:rsid w:val="00D97B54"/>
    <w:rsid w:val="00DA02B1"/>
    <w:rsid w:val="00DA02DB"/>
    <w:rsid w:val="00DA030A"/>
    <w:rsid w:val="00DA03BB"/>
    <w:rsid w:val="00DA0D5A"/>
    <w:rsid w:val="00DA0EA9"/>
    <w:rsid w:val="00DA245A"/>
    <w:rsid w:val="00DA27A9"/>
    <w:rsid w:val="00DA2F72"/>
    <w:rsid w:val="00DA39DB"/>
    <w:rsid w:val="00DA3B82"/>
    <w:rsid w:val="00DA3D28"/>
    <w:rsid w:val="00DA4756"/>
    <w:rsid w:val="00DA4A40"/>
    <w:rsid w:val="00DA4C35"/>
    <w:rsid w:val="00DA4CF3"/>
    <w:rsid w:val="00DA61C5"/>
    <w:rsid w:val="00DA643E"/>
    <w:rsid w:val="00DA6C0D"/>
    <w:rsid w:val="00DA6D14"/>
    <w:rsid w:val="00DA78CF"/>
    <w:rsid w:val="00DB06A5"/>
    <w:rsid w:val="00DB125B"/>
    <w:rsid w:val="00DB14EC"/>
    <w:rsid w:val="00DB25E4"/>
    <w:rsid w:val="00DB41B8"/>
    <w:rsid w:val="00DB5D84"/>
    <w:rsid w:val="00DB5DE6"/>
    <w:rsid w:val="00DB70E6"/>
    <w:rsid w:val="00DB7AE3"/>
    <w:rsid w:val="00DB7C65"/>
    <w:rsid w:val="00DB7E56"/>
    <w:rsid w:val="00DC016B"/>
    <w:rsid w:val="00DC1576"/>
    <w:rsid w:val="00DC19D5"/>
    <w:rsid w:val="00DC2490"/>
    <w:rsid w:val="00DC2EC3"/>
    <w:rsid w:val="00DC3A8F"/>
    <w:rsid w:val="00DC4C89"/>
    <w:rsid w:val="00DC5608"/>
    <w:rsid w:val="00DC6564"/>
    <w:rsid w:val="00DC78E3"/>
    <w:rsid w:val="00DD049B"/>
    <w:rsid w:val="00DD081B"/>
    <w:rsid w:val="00DD1457"/>
    <w:rsid w:val="00DD2222"/>
    <w:rsid w:val="00DD22D7"/>
    <w:rsid w:val="00DD2EA9"/>
    <w:rsid w:val="00DD2EC7"/>
    <w:rsid w:val="00DD3BF3"/>
    <w:rsid w:val="00DD3FBE"/>
    <w:rsid w:val="00DD4884"/>
    <w:rsid w:val="00DD7610"/>
    <w:rsid w:val="00DD7625"/>
    <w:rsid w:val="00DD7D94"/>
    <w:rsid w:val="00DD7E96"/>
    <w:rsid w:val="00DE0D18"/>
    <w:rsid w:val="00DE0E56"/>
    <w:rsid w:val="00DE22EF"/>
    <w:rsid w:val="00DE238C"/>
    <w:rsid w:val="00DE2693"/>
    <w:rsid w:val="00DE3504"/>
    <w:rsid w:val="00DE4DA0"/>
    <w:rsid w:val="00DE4FFA"/>
    <w:rsid w:val="00DE57D2"/>
    <w:rsid w:val="00DE5986"/>
    <w:rsid w:val="00DE7022"/>
    <w:rsid w:val="00DE70FE"/>
    <w:rsid w:val="00DE7F16"/>
    <w:rsid w:val="00DF0232"/>
    <w:rsid w:val="00DF1492"/>
    <w:rsid w:val="00DF27D9"/>
    <w:rsid w:val="00DF29AC"/>
    <w:rsid w:val="00DF3A56"/>
    <w:rsid w:val="00DF48CA"/>
    <w:rsid w:val="00DF4BC5"/>
    <w:rsid w:val="00DF5849"/>
    <w:rsid w:val="00DF5B8E"/>
    <w:rsid w:val="00DF6D33"/>
    <w:rsid w:val="00DF7A01"/>
    <w:rsid w:val="00E00D4E"/>
    <w:rsid w:val="00E01ACC"/>
    <w:rsid w:val="00E02E27"/>
    <w:rsid w:val="00E03218"/>
    <w:rsid w:val="00E03CEA"/>
    <w:rsid w:val="00E04567"/>
    <w:rsid w:val="00E04E57"/>
    <w:rsid w:val="00E05FC0"/>
    <w:rsid w:val="00E06AB3"/>
    <w:rsid w:val="00E06B80"/>
    <w:rsid w:val="00E07285"/>
    <w:rsid w:val="00E07B1F"/>
    <w:rsid w:val="00E07D4C"/>
    <w:rsid w:val="00E10756"/>
    <w:rsid w:val="00E120EB"/>
    <w:rsid w:val="00E12C4E"/>
    <w:rsid w:val="00E13E31"/>
    <w:rsid w:val="00E1450E"/>
    <w:rsid w:val="00E16333"/>
    <w:rsid w:val="00E16BC5"/>
    <w:rsid w:val="00E17DE3"/>
    <w:rsid w:val="00E212CF"/>
    <w:rsid w:val="00E22119"/>
    <w:rsid w:val="00E22D5C"/>
    <w:rsid w:val="00E2475E"/>
    <w:rsid w:val="00E24C64"/>
    <w:rsid w:val="00E2750B"/>
    <w:rsid w:val="00E3080E"/>
    <w:rsid w:val="00E330EB"/>
    <w:rsid w:val="00E33556"/>
    <w:rsid w:val="00E3365D"/>
    <w:rsid w:val="00E33854"/>
    <w:rsid w:val="00E33CB3"/>
    <w:rsid w:val="00E35ABC"/>
    <w:rsid w:val="00E35EAA"/>
    <w:rsid w:val="00E365BB"/>
    <w:rsid w:val="00E368E0"/>
    <w:rsid w:val="00E36ED1"/>
    <w:rsid w:val="00E377F7"/>
    <w:rsid w:val="00E41E36"/>
    <w:rsid w:val="00E42D16"/>
    <w:rsid w:val="00E42F73"/>
    <w:rsid w:val="00E43EC8"/>
    <w:rsid w:val="00E44F08"/>
    <w:rsid w:val="00E45B30"/>
    <w:rsid w:val="00E46C4A"/>
    <w:rsid w:val="00E46F8D"/>
    <w:rsid w:val="00E4762B"/>
    <w:rsid w:val="00E47688"/>
    <w:rsid w:val="00E47832"/>
    <w:rsid w:val="00E50677"/>
    <w:rsid w:val="00E51B62"/>
    <w:rsid w:val="00E52508"/>
    <w:rsid w:val="00E52D38"/>
    <w:rsid w:val="00E53FF2"/>
    <w:rsid w:val="00E5408C"/>
    <w:rsid w:val="00E542E4"/>
    <w:rsid w:val="00E55AF7"/>
    <w:rsid w:val="00E60262"/>
    <w:rsid w:val="00E60C3C"/>
    <w:rsid w:val="00E61366"/>
    <w:rsid w:val="00E61449"/>
    <w:rsid w:val="00E614A3"/>
    <w:rsid w:val="00E615EC"/>
    <w:rsid w:val="00E620E2"/>
    <w:rsid w:val="00E64824"/>
    <w:rsid w:val="00E64B76"/>
    <w:rsid w:val="00E64D49"/>
    <w:rsid w:val="00E64E31"/>
    <w:rsid w:val="00E65A4E"/>
    <w:rsid w:val="00E662A1"/>
    <w:rsid w:val="00E67E2F"/>
    <w:rsid w:val="00E71921"/>
    <w:rsid w:val="00E740C1"/>
    <w:rsid w:val="00E74243"/>
    <w:rsid w:val="00E75762"/>
    <w:rsid w:val="00E75B09"/>
    <w:rsid w:val="00E760A6"/>
    <w:rsid w:val="00E76245"/>
    <w:rsid w:val="00E76C33"/>
    <w:rsid w:val="00E76DD4"/>
    <w:rsid w:val="00E77389"/>
    <w:rsid w:val="00E77450"/>
    <w:rsid w:val="00E8083E"/>
    <w:rsid w:val="00E8245A"/>
    <w:rsid w:val="00E83195"/>
    <w:rsid w:val="00E83266"/>
    <w:rsid w:val="00E83397"/>
    <w:rsid w:val="00E841ED"/>
    <w:rsid w:val="00E84438"/>
    <w:rsid w:val="00E8472C"/>
    <w:rsid w:val="00E84AF5"/>
    <w:rsid w:val="00E84C24"/>
    <w:rsid w:val="00E85D18"/>
    <w:rsid w:val="00E86C4C"/>
    <w:rsid w:val="00E87586"/>
    <w:rsid w:val="00E87AA0"/>
    <w:rsid w:val="00E87F52"/>
    <w:rsid w:val="00E901F8"/>
    <w:rsid w:val="00E91224"/>
    <w:rsid w:val="00E92B35"/>
    <w:rsid w:val="00E92BBB"/>
    <w:rsid w:val="00E946E0"/>
    <w:rsid w:val="00E94843"/>
    <w:rsid w:val="00E95154"/>
    <w:rsid w:val="00E95B28"/>
    <w:rsid w:val="00E95EB9"/>
    <w:rsid w:val="00E97049"/>
    <w:rsid w:val="00E97C2C"/>
    <w:rsid w:val="00E97E5D"/>
    <w:rsid w:val="00EA25FB"/>
    <w:rsid w:val="00EA2879"/>
    <w:rsid w:val="00EA2A40"/>
    <w:rsid w:val="00EA3434"/>
    <w:rsid w:val="00EA368E"/>
    <w:rsid w:val="00EA57D2"/>
    <w:rsid w:val="00EA7B77"/>
    <w:rsid w:val="00EB019B"/>
    <w:rsid w:val="00EB0377"/>
    <w:rsid w:val="00EB0DEE"/>
    <w:rsid w:val="00EB1AD4"/>
    <w:rsid w:val="00EB3056"/>
    <w:rsid w:val="00EB397C"/>
    <w:rsid w:val="00EB3BAF"/>
    <w:rsid w:val="00EB414F"/>
    <w:rsid w:val="00EB52E9"/>
    <w:rsid w:val="00EB62AF"/>
    <w:rsid w:val="00EB6636"/>
    <w:rsid w:val="00EB72C0"/>
    <w:rsid w:val="00EC0FB1"/>
    <w:rsid w:val="00EC1198"/>
    <w:rsid w:val="00EC4651"/>
    <w:rsid w:val="00EC59D7"/>
    <w:rsid w:val="00EC5F01"/>
    <w:rsid w:val="00EC5F93"/>
    <w:rsid w:val="00EC6A6B"/>
    <w:rsid w:val="00EC70CA"/>
    <w:rsid w:val="00EC717E"/>
    <w:rsid w:val="00EC777D"/>
    <w:rsid w:val="00ED0665"/>
    <w:rsid w:val="00ED0C34"/>
    <w:rsid w:val="00ED146F"/>
    <w:rsid w:val="00ED14D4"/>
    <w:rsid w:val="00ED20A9"/>
    <w:rsid w:val="00ED2971"/>
    <w:rsid w:val="00ED442F"/>
    <w:rsid w:val="00ED4C9D"/>
    <w:rsid w:val="00ED55E0"/>
    <w:rsid w:val="00ED566A"/>
    <w:rsid w:val="00ED66B5"/>
    <w:rsid w:val="00ED7349"/>
    <w:rsid w:val="00ED773E"/>
    <w:rsid w:val="00ED7D36"/>
    <w:rsid w:val="00EE0007"/>
    <w:rsid w:val="00EE03F4"/>
    <w:rsid w:val="00EE0AAA"/>
    <w:rsid w:val="00EE1299"/>
    <w:rsid w:val="00EE28B3"/>
    <w:rsid w:val="00EE46C8"/>
    <w:rsid w:val="00EE4E92"/>
    <w:rsid w:val="00EE5765"/>
    <w:rsid w:val="00EE5BA0"/>
    <w:rsid w:val="00EE5E8E"/>
    <w:rsid w:val="00EE745C"/>
    <w:rsid w:val="00EF004A"/>
    <w:rsid w:val="00EF0D30"/>
    <w:rsid w:val="00EF1419"/>
    <w:rsid w:val="00EF14AA"/>
    <w:rsid w:val="00EF14BD"/>
    <w:rsid w:val="00EF14E1"/>
    <w:rsid w:val="00EF1548"/>
    <w:rsid w:val="00EF1F48"/>
    <w:rsid w:val="00EF20C3"/>
    <w:rsid w:val="00EF2198"/>
    <w:rsid w:val="00EF281E"/>
    <w:rsid w:val="00EF59E7"/>
    <w:rsid w:val="00EF6963"/>
    <w:rsid w:val="00EF7280"/>
    <w:rsid w:val="00EF798F"/>
    <w:rsid w:val="00F01900"/>
    <w:rsid w:val="00F01FC5"/>
    <w:rsid w:val="00F02FCE"/>
    <w:rsid w:val="00F036B6"/>
    <w:rsid w:val="00F0377E"/>
    <w:rsid w:val="00F03A4E"/>
    <w:rsid w:val="00F04001"/>
    <w:rsid w:val="00F04662"/>
    <w:rsid w:val="00F047C1"/>
    <w:rsid w:val="00F047DC"/>
    <w:rsid w:val="00F04A48"/>
    <w:rsid w:val="00F04FD2"/>
    <w:rsid w:val="00F0536E"/>
    <w:rsid w:val="00F06637"/>
    <w:rsid w:val="00F06D3D"/>
    <w:rsid w:val="00F108D9"/>
    <w:rsid w:val="00F1090D"/>
    <w:rsid w:val="00F1265D"/>
    <w:rsid w:val="00F13E92"/>
    <w:rsid w:val="00F14867"/>
    <w:rsid w:val="00F149DC"/>
    <w:rsid w:val="00F1566D"/>
    <w:rsid w:val="00F156C9"/>
    <w:rsid w:val="00F15D23"/>
    <w:rsid w:val="00F167CB"/>
    <w:rsid w:val="00F24826"/>
    <w:rsid w:val="00F25ABF"/>
    <w:rsid w:val="00F26130"/>
    <w:rsid w:val="00F2677D"/>
    <w:rsid w:val="00F26F7E"/>
    <w:rsid w:val="00F2728E"/>
    <w:rsid w:val="00F30409"/>
    <w:rsid w:val="00F305B9"/>
    <w:rsid w:val="00F307C3"/>
    <w:rsid w:val="00F3135E"/>
    <w:rsid w:val="00F31E6C"/>
    <w:rsid w:val="00F33126"/>
    <w:rsid w:val="00F3331B"/>
    <w:rsid w:val="00F3373D"/>
    <w:rsid w:val="00F337C1"/>
    <w:rsid w:val="00F33BF8"/>
    <w:rsid w:val="00F34B6A"/>
    <w:rsid w:val="00F36926"/>
    <w:rsid w:val="00F377D3"/>
    <w:rsid w:val="00F377E8"/>
    <w:rsid w:val="00F40B88"/>
    <w:rsid w:val="00F414AF"/>
    <w:rsid w:val="00F41AD1"/>
    <w:rsid w:val="00F42192"/>
    <w:rsid w:val="00F42B51"/>
    <w:rsid w:val="00F42E15"/>
    <w:rsid w:val="00F42E1B"/>
    <w:rsid w:val="00F43D70"/>
    <w:rsid w:val="00F441D2"/>
    <w:rsid w:val="00F44914"/>
    <w:rsid w:val="00F45445"/>
    <w:rsid w:val="00F45B61"/>
    <w:rsid w:val="00F45C3E"/>
    <w:rsid w:val="00F46B47"/>
    <w:rsid w:val="00F47C15"/>
    <w:rsid w:val="00F52877"/>
    <w:rsid w:val="00F53921"/>
    <w:rsid w:val="00F54DC3"/>
    <w:rsid w:val="00F54E76"/>
    <w:rsid w:val="00F55B85"/>
    <w:rsid w:val="00F55EE1"/>
    <w:rsid w:val="00F56429"/>
    <w:rsid w:val="00F5643D"/>
    <w:rsid w:val="00F57B2F"/>
    <w:rsid w:val="00F57E89"/>
    <w:rsid w:val="00F6165D"/>
    <w:rsid w:val="00F63DEA"/>
    <w:rsid w:val="00F66030"/>
    <w:rsid w:val="00F662CC"/>
    <w:rsid w:val="00F66FA9"/>
    <w:rsid w:val="00F67231"/>
    <w:rsid w:val="00F70881"/>
    <w:rsid w:val="00F70E92"/>
    <w:rsid w:val="00F711EA"/>
    <w:rsid w:val="00F71468"/>
    <w:rsid w:val="00F7284B"/>
    <w:rsid w:val="00F730DC"/>
    <w:rsid w:val="00F73B21"/>
    <w:rsid w:val="00F7551B"/>
    <w:rsid w:val="00F76784"/>
    <w:rsid w:val="00F77BE5"/>
    <w:rsid w:val="00F77BEC"/>
    <w:rsid w:val="00F80031"/>
    <w:rsid w:val="00F81676"/>
    <w:rsid w:val="00F81E6D"/>
    <w:rsid w:val="00F8215C"/>
    <w:rsid w:val="00F8248F"/>
    <w:rsid w:val="00F828A7"/>
    <w:rsid w:val="00F82971"/>
    <w:rsid w:val="00F82F13"/>
    <w:rsid w:val="00F83B6F"/>
    <w:rsid w:val="00F8546E"/>
    <w:rsid w:val="00F86CF7"/>
    <w:rsid w:val="00F87F9C"/>
    <w:rsid w:val="00F90E07"/>
    <w:rsid w:val="00F91921"/>
    <w:rsid w:val="00F92749"/>
    <w:rsid w:val="00F92D05"/>
    <w:rsid w:val="00F93A6E"/>
    <w:rsid w:val="00F94505"/>
    <w:rsid w:val="00F94EEA"/>
    <w:rsid w:val="00F95A41"/>
    <w:rsid w:val="00F96283"/>
    <w:rsid w:val="00F96821"/>
    <w:rsid w:val="00F96E19"/>
    <w:rsid w:val="00FA0D54"/>
    <w:rsid w:val="00FA15BA"/>
    <w:rsid w:val="00FA20BC"/>
    <w:rsid w:val="00FA2604"/>
    <w:rsid w:val="00FA2CAC"/>
    <w:rsid w:val="00FA3053"/>
    <w:rsid w:val="00FA32A6"/>
    <w:rsid w:val="00FA35DE"/>
    <w:rsid w:val="00FA3D9E"/>
    <w:rsid w:val="00FA4059"/>
    <w:rsid w:val="00FA445A"/>
    <w:rsid w:val="00FA4AAE"/>
    <w:rsid w:val="00FA4F52"/>
    <w:rsid w:val="00FA5A2E"/>
    <w:rsid w:val="00FA5AA9"/>
    <w:rsid w:val="00FB0D49"/>
    <w:rsid w:val="00FB0FC1"/>
    <w:rsid w:val="00FB2A6F"/>
    <w:rsid w:val="00FB2A7B"/>
    <w:rsid w:val="00FB2E96"/>
    <w:rsid w:val="00FB5BE8"/>
    <w:rsid w:val="00FB6BE3"/>
    <w:rsid w:val="00FB6F47"/>
    <w:rsid w:val="00FB73E3"/>
    <w:rsid w:val="00FB74BF"/>
    <w:rsid w:val="00FC0EAF"/>
    <w:rsid w:val="00FC1F6A"/>
    <w:rsid w:val="00FC201B"/>
    <w:rsid w:val="00FC2047"/>
    <w:rsid w:val="00FC237D"/>
    <w:rsid w:val="00FC328C"/>
    <w:rsid w:val="00FC33AD"/>
    <w:rsid w:val="00FC47FA"/>
    <w:rsid w:val="00FC5C78"/>
    <w:rsid w:val="00FC63A7"/>
    <w:rsid w:val="00FC65B6"/>
    <w:rsid w:val="00FC71ED"/>
    <w:rsid w:val="00FD0275"/>
    <w:rsid w:val="00FD176D"/>
    <w:rsid w:val="00FD24DC"/>
    <w:rsid w:val="00FD3D44"/>
    <w:rsid w:val="00FD3ED5"/>
    <w:rsid w:val="00FD3F09"/>
    <w:rsid w:val="00FD448F"/>
    <w:rsid w:val="00FD57CE"/>
    <w:rsid w:val="00FD624A"/>
    <w:rsid w:val="00FD658D"/>
    <w:rsid w:val="00FE14FB"/>
    <w:rsid w:val="00FE1E19"/>
    <w:rsid w:val="00FE2545"/>
    <w:rsid w:val="00FE2F02"/>
    <w:rsid w:val="00FE3314"/>
    <w:rsid w:val="00FE4216"/>
    <w:rsid w:val="00FE4545"/>
    <w:rsid w:val="00FE5CB7"/>
    <w:rsid w:val="00FE79E4"/>
    <w:rsid w:val="00FE7E86"/>
    <w:rsid w:val="00FF064E"/>
    <w:rsid w:val="00FF081A"/>
    <w:rsid w:val="00FF1444"/>
    <w:rsid w:val="00FF1B1E"/>
    <w:rsid w:val="00FF269D"/>
    <w:rsid w:val="00FF293D"/>
    <w:rsid w:val="00FF340F"/>
    <w:rsid w:val="00FF45CF"/>
    <w:rsid w:val="00FF4618"/>
    <w:rsid w:val="00FF57C8"/>
    <w:rsid w:val="00FF57D7"/>
    <w:rsid w:val="00FF5F7A"/>
    <w:rsid w:val="00FF63F7"/>
    <w:rsid w:val="00FF68D9"/>
    <w:rsid w:val="00FF6C5D"/>
    <w:rsid w:val="00FF7819"/>
    <w:rsid w:val="00FF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00BAB8F"/>
  <w15:chartTrackingRefBased/>
  <w15:docId w15:val="{72A81DC1-D9E3-4752-89DD-08DFC5E9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5F6D"/>
    <w:pPr>
      <w:bidi/>
    </w:pPr>
    <w:rPr>
      <w:rFonts w:cs="Traditional Arabic"/>
    </w:rPr>
  </w:style>
  <w:style w:type="paragraph" w:styleId="1">
    <w:name w:val="heading 1"/>
    <w:basedOn w:val="a"/>
    <w:next w:val="a"/>
    <w:link w:val="1Char"/>
    <w:qFormat/>
    <w:rsid w:val="005624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semiHidden/>
    <w:unhideWhenUsed/>
    <w:qFormat/>
    <w:rsid w:val="00C67C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nhideWhenUsed/>
    <w:qFormat/>
    <w:rsid w:val="00C67C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qFormat/>
    <w:rsid w:val="001C774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1C7749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عنوان 11"/>
    <w:basedOn w:val="a"/>
    <w:next w:val="a"/>
    <w:qFormat/>
    <w:rsid w:val="00DD22D7"/>
    <w:pPr>
      <w:keepNext/>
      <w:outlineLvl w:val="0"/>
    </w:pPr>
    <w:rPr>
      <w:rFonts w:cs="Simplified Arabic"/>
      <w:szCs w:val="28"/>
    </w:rPr>
  </w:style>
  <w:style w:type="paragraph" w:styleId="a3">
    <w:name w:val="header"/>
    <w:basedOn w:val="a"/>
    <w:link w:val="Char"/>
    <w:uiPriority w:val="99"/>
    <w:rsid w:val="00E92BBB"/>
    <w:pPr>
      <w:tabs>
        <w:tab w:val="center" w:pos="4153"/>
        <w:tab w:val="right" w:pos="8306"/>
      </w:tabs>
      <w:bidi w:val="0"/>
    </w:pPr>
  </w:style>
  <w:style w:type="paragraph" w:styleId="a4">
    <w:name w:val="footer"/>
    <w:basedOn w:val="a"/>
    <w:rsid w:val="00E92BBB"/>
    <w:pPr>
      <w:tabs>
        <w:tab w:val="center" w:pos="4153"/>
        <w:tab w:val="right" w:pos="8306"/>
      </w:tabs>
      <w:bidi w:val="0"/>
    </w:pPr>
  </w:style>
  <w:style w:type="table" w:styleId="a5">
    <w:name w:val="Table Grid"/>
    <w:basedOn w:val="a1"/>
    <w:uiPriority w:val="39"/>
    <w:rsid w:val="000D07F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F81E6D"/>
    <w:rPr>
      <w:rFonts w:ascii="Tahoma" w:hAnsi="Tahoma" w:cs="Tahoma"/>
      <w:sz w:val="16"/>
      <w:szCs w:val="16"/>
    </w:rPr>
  </w:style>
  <w:style w:type="paragraph" w:styleId="a7">
    <w:name w:val="Body Text"/>
    <w:basedOn w:val="a"/>
    <w:rsid w:val="0017597A"/>
    <w:rPr>
      <w:rFonts w:cs="Simplified Arabic"/>
      <w:szCs w:val="28"/>
    </w:rPr>
  </w:style>
  <w:style w:type="table" w:styleId="a8">
    <w:name w:val="Table Elegant"/>
    <w:basedOn w:val="a1"/>
    <w:rsid w:val="00A27E73"/>
    <w:pPr>
      <w:bidi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9">
    <w:name w:val="Block Text"/>
    <w:basedOn w:val="a"/>
    <w:rsid w:val="00DD22D7"/>
    <w:pPr>
      <w:ind w:left="-1" w:firstLine="1"/>
      <w:jc w:val="lowKashida"/>
    </w:pPr>
    <w:rPr>
      <w:rFonts w:cs="Simplified Arabic"/>
      <w:szCs w:val="28"/>
    </w:rPr>
  </w:style>
  <w:style w:type="character" w:customStyle="1" w:styleId="apple-style-span">
    <w:name w:val="apple-style-span"/>
    <w:basedOn w:val="a0"/>
    <w:rsid w:val="00881CCD"/>
  </w:style>
  <w:style w:type="paragraph" w:customStyle="1" w:styleId="10">
    <w:name w:val="سرد الفقرات1"/>
    <w:basedOn w:val="a"/>
    <w:qFormat/>
    <w:rsid w:val="00CB4BE3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a">
    <w:name w:val="Title"/>
    <w:basedOn w:val="a"/>
    <w:qFormat/>
    <w:rsid w:val="00F66FA9"/>
    <w:pPr>
      <w:jc w:val="center"/>
    </w:pPr>
    <w:rPr>
      <w:b/>
      <w:bCs/>
      <w:noProof/>
      <w:sz w:val="42"/>
      <w:szCs w:val="40"/>
      <w:lang w:eastAsia="ar-SA"/>
    </w:rPr>
  </w:style>
  <w:style w:type="paragraph" w:styleId="ab">
    <w:name w:val="List Paragraph"/>
    <w:basedOn w:val="a"/>
    <w:uiPriority w:val="34"/>
    <w:qFormat/>
    <w:rsid w:val="000A6FF7"/>
    <w:pPr>
      <w:bidi w:val="0"/>
      <w:ind w:left="720"/>
    </w:pPr>
    <w:rPr>
      <w:rFonts w:ascii="Calibri" w:eastAsia="Calibri" w:hAnsi="Calibri" w:cs="Times New Roman"/>
      <w:sz w:val="22"/>
      <w:szCs w:val="22"/>
    </w:rPr>
  </w:style>
  <w:style w:type="paragraph" w:customStyle="1" w:styleId="12">
    <w:name w:val="1"/>
    <w:basedOn w:val="a"/>
    <w:next w:val="a3"/>
    <w:link w:val="Char0"/>
    <w:rsid w:val="00930F42"/>
    <w:pPr>
      <w:tabs>
        <w:tab w:val="center" w:pos="4153"/>
        <w:tab w:val="right" w:pos="8306"/>
      </w:tabs>
      <w:bidi w:val="0"/>
    </w:pPr>
  </w:style>
  <w:style w:type="character" w:customStyle="1" w:styleId="Char0">
    <w:name w:val="رأس صفحة Char"/>
    <w:link w:val="12"/>
    <w:rsid w:val="00930F42"/>
    <w:rPr>
      <w:rFonts w:cs="Traditional Arabic"/>
    </w:rPr>
  </w:style>
  <w:style w:type="table" w:styleId="3-1">
    <w:name w:val="Medium Grid 3 Accent 1"/>
    <w:basedOn w:val="a1"/>
    <w:uiPriority w:val="69"/>
    <w:rsid w:val="00602A16"/>
    <w:rPr>
      <w:rFonts w:ascii="Calibri" w:eastAsia="Calibri" w:hAnsi="Calibri" w:cs="Arial"/>
      <w:sz w:val="22"/>
      <w:szCs w:val="22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4">
    <w:name w:val="Medium Grid 3 Accent 4"/>
    <w:basedOn w:val="a1"/>
    <w:uiPriority w:val="69"/>
    <w:rsid w:val="000649A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character" w:customStyle="1" w:styleId="document-subject">
    <w:name w:val="document-subject"/>
    <w:rsid w:val="00C85425"/>
  </w:style>
  <w:style w:type="character" w:styleId="Hyperlink">
    <w:name w:val="Hyperlink"/>
    <w:uiPriority w:val="99"/>
    <w:unhideWhenUsed/>
    <w:rsid w:val="00EF14AA"/>
    <w:rPr>
      <w:color w:val="0000FF"/>
      <w:u w:val="single"/>
    </w:rPr>
  </w:style>
  <w:style w:type="paragraph" w:styleId="ac">
    <w:name w:val="Normal (Web)"/>
    <w:basedOn w:val="a"/>
    <w:uiPriority w:val="99"/>
    <w:unhideWhenUsed/>
    <w:rsid w:val="00F92D05"/>
    <w:pPr>
      <w:bidi w:val="0"/>
    </w:pPr>
    <w:rPr>
      <w:rFonts w:eastAsia="Calibri" w:cs="Times New Roman"/>
      <w:sz w:val="24"/>
      <w:szCs w:val="24"/>
    </w:rPr>
  </w:style>
  <w:style w:type="table" w:styleId="20">
    <w:name w:val="Grid Table 2"/>
    <w:basedOn w:val="a1"/>
    <w:uiPriority w:val="47"/>
    <w:rsid w:val="00BF545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0">
    <w:name w:val="Grid Table 3"/>
    <w:basedOn w:val="a1"/>
    <w:uiPriority w:val="48"/>
    <w:rsid w:val="00BF545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13">
    <w:name w:val="شبكة جدول1"/>
    <w:basedOn w:val="a1"/>
    <w:next w:val="a5"/>
    <w:uiPriority w:val="59"/>
    <w:rsid w:val="000D5E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rsid w:val="005624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semiHidden/>
    <w:rsid w:val="00C67C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rsid w:val="00C67C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4-2">
    <w:name w:val="Grid Table 4 Accent 2"/>
    <w:basedOn w:val="a1"/>
    <w:uiPriority w:val="49"/>
    <w:rsid w:val="00EF1F48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5-2">
    <w:name w:val="Grid Table 5 Dark Accent 2"/>
    <w:basedOn w:val="a1"/>
    <w:uiPriority w:val="50"/>
    <w:rsid w:val="00DA6C0D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customStyle="1" w:styleId="Char">
    <w:name w:val="رأس الصفحة Char"/>
    <w:basedOn w:val="a0"/>
    <w:link w:val="a3"/>
    <w:uiPriority w:val="99"/>
    <w:rsid w:val="00F33126"/>
    <w:rPr>
      <w:rFonts w:cs="Traditional Arabic"/>
    </w:rPr>
  </w:style>
  <w:style w:type="paragraph" w:styleId="ad">
    <w:name w:val="footnote text"/>
    <w:basedOn w:val="a"/>
    <w:link w:val="Char1"/>
    <w:uiPriority w:val="99"/>
    <w:unhideWhenUsed/>
    <w:rsid w:val="00083C99"/>
    <w:pPr>
      <w:bidi w:val="0"/>
    </w:pPr>
    <w:rPr>
      <w:rFonts w:asciiTheme="minorHAnsi" w:eastAsiaTheme="minorHAnsi" w:hAnsiTheme="minorHAnsi" w:cstheme="minorBidi"/>
    </w:rPr>
  </w:style>
  <w:style w:type="character" w:customStyle="1" w:styleId="Char1">
    <w:name w:val="نص حاشية سفلية Char"/>
    <w:basedOn w:val="a0"/>
    <w:link w:val="ad"/>
    <w:uiPriority w:val="99"/>
    <w:rsid w:val="00083C99"/>
    <w:rPr>
      <w:rFonts w:asciiTheme="minorHAnsi" w:eastAsiaTheme="minorHAnsi" w:hAnsiTheme="minorHAnsi" w:cstheme="minorBidi"/>
    </w:rPr>
  </w:style>
  <w:style w:type="character" w:styleId="ae">
    <w:name w:val="footnote reference"/>
    <w:basedOn w:val="a0"/>
    <w:uiPriority w:val="99"/>
    <w:unhideWhenUsed/>
    <w:rsid w:val="00083C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sagark\Application%20Data\Microsoft\Templates\&#1606;&#1605;&#1608;&#1584;&#1580;%20&#1605;&#1584;&#1603;&#1585;&#1577;%20&#1583;&#1575;&#1582;&#1604;&#1610;&#1577;.dot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D6FF07CCBDAFED44921AB37A76D4243C" ma:contentTypeVersion="9" ma:contentTypeDescription="إنشاء مستند جديد." ma:contentTypeScope="" ma:versionID="ad0fb69cb12f37687fb180b2c4c972c6">
  <xsd:schema xmlns:xsd="http://www.w3.org/2001/XMLSchema" xmlns:xs="http://www.w3.org/2001/XMLSchema" xmlns:p="http://schemas.microsoft.com/office/2006/metadata/properties" xmlns:ns2="e7d66bcb-e3ba-44fa-a919-2da1b4ae1d42" xmlns:ns3="8dc0feb5-959a-4078-a783-652475034257" targetNamespace="http://schemas.microsoft.com/office/2006/metadata/properties" ma:root="true" ma:fieldsID="61a1121711c7cba050d4a4763869adcc" ns2:_="" ns3:_="">
    <xsd:import namespace="e7d66bcb-e3ba-44fa-a919-2da1b4ae1d42"/>
    <xsd:import namespace="8dc0feb5-959a-4078-a783-65247503425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66bcb-e3ba-44fa-a919-2da1b4ae1d4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تمت مشاركته مع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مشتركة مع تفاصيل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c0feb5-959a-4078-a783-6524750342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B1514-69F5-419C-92DC-B85B26C722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6EC4D1-72E3-49AD-A3A7-ADF2BD3F30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75730B-B516-4EB4-8FBD-FEA79374B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d66bcb-e3ba-44fa-a919-2da1b4ae1d42"/>
    <ds:schemaRef ds:uri="8dc0feb5-959a-4078-a783-6524750342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D4D8D8-B506-4621-980D-204441F16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نموذج مذكرة داخلية</Template>
  <TotalTime>624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{ قائمة المتطلبات }</vt:lpstr>
      <vt:lpstr>{ قائمة المتطلبات }</vt:lpstr>
    </vt:vector>
  </TitlesOfParts>
  <Company>rc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 قائمة المتطلبات }</dc:title>
  <dc:subject/>
  <dc:creator>SAGARK</dc:creator>
  <cp:keywords/>
  <dc:description/>
  <cp:lastModifiedBy>Shamrani, Saleh Abdullah</cp:lastModifiedBy>
  <cp:revision>48</cp:revision>
  <cp:lastPrinted>2022-08-31T06:11:00Z</cp:lastPrinted>
  <dcterms:created xsi:type="dcterms:W3CDTF">2022-08-30T08:59:00Z</dcterms:created>
  <dcterms:modified xsi:type="dcterms:W3CDTF">2024-08-19T05:54:00Z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0x010100D6FF07CCBDAFED44921AB37A76D4243C</vt:lpwstr>
  </property>
</Properties>
</file>